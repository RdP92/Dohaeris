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tbl>
      <w:tblPr>
        <w:tblW w:w="83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2"/>
      </w:tblGrid>
      <w:tr w:rsidR="005479A4" w:rsidRPr="005E3C39" w14:paraId="79B58AEC" w14:textId="77777777" w:rsidTr="00D43A17">
        <w:trPr>
          <w:trHeight w:hRule="exact" w:val="5313"/>
        </w:trPr>
        <w:tc>
          <w:tcPr>
            <w:tcW w:w="8530" w:type="dxa"/>
            <w:tcBorders>
              <w:top w:val="single" w:sz="48" w:space="0" w:color="697D91"/>
              <w:bottom w:val="single" w:sz="48" w:space="0" w:color="697D91"/>
            </w:tcBorders>
            <w:shd w:val="clear" w:color="auto" w:fill="auto"/>
          </w:tcPr>
          <w:p w14:paraId="122D94E3" w14:textId="77777777" w:rsidR="005479A4" w:rsidRPr="005E3C39" w:rsidRDefault="00F621CF" w:rsidP="009B3731">
            <w:pPr>
              <w:pStyle w:val="Titel"/>
              <w:rPr>
                <w:noProof/>
              </w:rPr>
            </w:pPr>
            <w:r>
              <w:rPr>
                <w:noProof/>
                <w:lang w:val="de-DE" w:eastAsia="de-DE"/>
              </w:rPr>
              <w:drawing>
                <wp:anchor distT="0" distB="0" distL="114300" distR="114300" simplePos="0" relativeHeight="251658240" behindDoc="0" locked="0" layoutInCell="1" allowOverlap="1" wp14:anchorId="457F1BD4" wp14:editId="385B705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-52705</wp:posOffset>
                  </wp:positionV>
                  <wp:extent cx="5852160" cy="3291840"/>
                  <wp:effectExtent l="0" t="0" r="0" b="10160"/>
                  <wp:wrapTight wrapText="bothSides">
                    <wp:wrapPolygon edited="0">
                      <wp:start x="0" y="0"/>
                      <wp:lineTo x="0" y="21500"/>
                      <wp:lineTo x="21469" y="21500"/>
                      <wp:lineTo x="21469" y="0"/>
                      <wp:lineTo x="0" y="0"/>
                    </wp:wrapPolygon>
                  </wp:wrapTight>
                  <wp:docPr id="2" name="Bild 3" descr="op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p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21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F5BCC" w:rsidRPr="005E3C39" w14:paraId="28ECC069" w14:textId="77777777" w:rsidTr="00A54C2F">
        <w:trPr>
          <w:trHeight w:hRule="exact" w:val="6226"/>
        </w:trPr>
        <w:tc>
          <w:tcPr>
            <w:tcW w:w="8530" w:type="dxa"/>
            <w:tcBorders>
              <w:top w:val="single" w:sz="48" w:space="0" w:color="697D91"/>
            </w:tcBorders>
            <w:shd w:val="clear" w:color="auto" w:fill="auto"/>
            <w:tcMar>
              <w:top w:w="284" w:type="dxa"/>
            </w:tcMar>
          </w:tcPr>
          <w:p w14:paraId="449F845C" w14:textId="35A9A344" w:rsidR="009F5BCC" w:rsidRPr="005E3C39" w:rsidRDefault="006C3AD7" w:rsidP="009F5BCC">
            <w:pPr>
              <w:pStyle w:val="Titel"/>
            </w:pPr>
            <w:r>
              <w:t>Dohaeris</w:t>
            </w:r>
          </w:p>
          <w:p w14:paraId="36A58461" w14:textId="2029B222" w:rsidR="009F5BCC" w:rsidRPr="005E3C39" w:rsidRDefault="00E11FBC" w:rsidP="009F5BCC">
            <w:pPr>
              <w:pStyle w:val="Untertitel"/>
            </w:pPr>
            <w:r>
              <w:t>Website zur Steuerung der Matrix</w:t>
            </w:r>
          </w:p>
          <w:p w14:paraId="06D4579B" w14:textId="77777777" w:rsidR="009F5BCC" w:rsidRPr="005E3C39" w:rsidRDefault="009F5BCC" w:rsidP="009F5BCC"/>
          <w:p w14:paraId="1B318B09" w14:textId="6D977629" w:rsidR="009F5BCC" w:rsidRPr="005E3C39" w:rsidRDefault="00E11FBC" w:rsidP="009F5BCC">
            <w:pPr>
              <w:rPr>
                <w:b/>
              </w:rPr>
            </w:pPr>
            <w:r>
              <w:rPr>
                <w:b/>
              </w:rPr>
              <w:t>Nicola Knuchel, Raphaël de Picciotto</w:t>
            </w:r>
          </w:p>
          <w:p w14:paraId="56AF94CF" w14:textId="787ED190" w:rsidR="009F5BCC" w:rsidRPr="005E3C39" w:rsidRDefault="00626F25" w:rsidP="009F5BCC">
            <w:pPr>
              <w:rPr>
                <w:b/>
              </w:rPr>
            </w:pPr>
            <w:r>
              <w:rPr>
                <w:b/>
              </w:rPr>
              <w:t>1.0, 28</w:t>
            </w:r>
            <w:r w:rsidR="009C2D0B">
              <w:rPr>
                <w:b/>
              </w:rPr>
              <w:t>.10.2015</w:t>
            </w:r>
          </w:p>
        </w:tc>
      </w:tr>
      <w:tr w:rsidR="009F5BCC" w:rsidRPr="005E3C39" w14:paraId="3BA83882" w14:textId="77777777" w:rsidTr="00ED6401">
        <w:trPr>
          <w:trHeight w:hRule="exact" w:val="1134"/>
        </w:trPr>
        <w:tc>
          <w:tcPr>
            <w:tcW w:w="8530" w:type="dxa"/>
            <w:shd w:val="clear" w:color="auto" w:fill="auto"/>
            <w:vAlign w:val="bottom"/>
          </w:tcPr>
          <w:p w14:paraId="1D9E559D" w14:textId="77777777" w:rsidR="00D77EF2" w:rsidRPr="005E3C39" w:rsidRDefault="00D77EF2" w:rsidP="00D77EF2">
            <w:pPr>
              <w:pStyle w:val="Fuzeile"/>
              <w:rPr>
                <w:b/>
                <w:color w:val="697D91"/>
                <w:sz w:val="19"/>
                <w:szCs w:val="19"/>
              </w:rPr>
            </w:pPr>
            <w:r w:rsidRPr="005E3C39">
              <w:rPr>
                <w:b/>
                <w:color w:val="697D91"/>
                <w:sz w:val="19"/>
                <w:szCs w:val="19"/>
              </w:rPr>
              <w:t>Berner Fachhochschule</w:t>
            </w:r>
          </w:p>
          <w:p w14:paraId="5E4716DD" w14:textId="68FB7BB5" w:rsidR="00A02D37" w:rsidRPr="005E3C39" w:rsidRDefault="009C2D0B" w:rsidP="00A02D37">
            <w:pPr>
              <w:pStyle w:val="RefFusszeile"/>
              <w:rPr>
                <w:color w:val="697D91"/>
                <w:szCs w:val="19"/>
              </w:rPr>
            </w:pPr>
            <w:r>
              <w:rPr>
                <w:color w:val="697D91"/>
                <w:szCs w:val="19"/>
              </w:rPr>
              <w:t>Passerelle Informatik</w:t>
            </w:r>
          </w:p>
          <w:p w14:paraId="68450A47" w14:textId="4640259A" w:rsidR="009F5BCC" w:rsidRPr="005E3C39" w:rsidRDefault="009C2D0B" w:rsidP="0065257C">
            <w:pPr>
              <w:pStyle w:val="Fuzeile"/>
            </w:pPr>
            <w:r>
              <w:rPr>
                <w:color w:val="697D91"/>
                <w:sz w:val="19"/>
                <w:szCs w:val="19"/>
              </w:rPr>
              <w:t>TI</w:t>
            </w:r>
          </w:p>
        </w:tc>
      </w:tr>
    </w:tbl>
    <w:p w14:paraId="3F8CB096" w14:textId="77777777" w:rsidR="00F825B4" w:rsidRPr="005E3C39" w:rsidRDefault="00F825B4" w:rsidP="004F7B96">
      <w:pPr>
        <w:pStyle w:val="Inhaltsverzeichnis"/>
        <w:spacing w:line="100" w:lineRule="atLeast"/>
        <w:rPr>
          <w:sz w:val="10"/>
          <w:szCs w:val="10"/>
        </w:rPr>
        <w:sectPr w:rsidR="00F825B4" w:rsidRPr="005E3C39" w:rsidSect="00A54C2F">
          <w:headerReference w:type="default" r:id="rId9"/>
          <w:footerReference w:type="default" r:id="rId10"/>
          <w:headerReference w:type="first" r:id="rId11"/>
          <w:pgSz w:w="11906" w:h="16838" w:code="9"/>
          <w:pgMar w:top="1758" w:right="2081" w:bottom="680" w:left="1435" w:header="709" w:footer="510" w:gutter="0"/>
          <w:cols w:space="708"/>
          <w:titlePg/>
          <w:docGrid w:linePitch="360"/>
        </w:sectPr>
      </w:pPr>
    </w:p>
    <w:p w14:paraId="087C529A" w14:textId="519A7936" w:rsidR="006312CC" w:rsidRDefault="00820E39">
      <w:pPr>
        <w:rPr>
          <w:sz w:val="40"/>
          <w:szCs w:val="40"/>
        </w:rPr>
      </w:pPr>
      <w:r w:rsidRPr="00820E39">
        <w:rPr>
          <w:sz w:val="40"/>
          <w:szCs w:val="40"/>
        </w:rPr>
        <w:lastRenderedPageBreak/>
        <w:t>Inhaltsverzeichnis</w:t>
      </w:r>
    </w:p>
    <w:p w14:paraId="2D686CBA" w14:textId="77777777" w:rsidR="009F3053" w:rsidRPr="00D147C0" w:rsidRDefault="009F3053">
      <w:pPr>
        <w:rPr>
          <w:rFonts w:ascii="Arial" w:hAnsi="Arial"/>
          <w:sz w:val="40"/>
          <w:szCs w:val="40"/>
        </w:rPr>
      </w:pPr>
    </w:p>
    <w:p w14:paraId="298921B3" w14:textId="77777777" w:rsidR="003749E4" w:rsidRPr="00312392" w:rsidRDefault="003749E4">
      <w:pPr>
        <w:pStyle w:val="Verzeichnis1"/>
        <w:tabs>
          <w:tab w:val="left" w:pos="370"/>
          <w:tab w:val="right" w:pos="9457"/>
        </w:tabs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 w:cs="Arial"/>
          <w:b w:val="0"/>
          <w:sz w:val="40"/>
          <w:szCs w:val="40"/>
        </w:rPr>
        <w:fldChar w:fldCharType="begin"/>
      </w:r>
      <w:r w:rsidRPr="00312392">
        <w:rPr>
          <w:rFonts w:ascii="Lucida Sans" w:hAnsi="Lucida Sans" w:cs="Arial"/>
          <w:b w:val="0"/>
          <w:sz w:val="40"/>
          <w:szCs w:val="40"/>
        </w:rPr>
        <w:instrText xml:space="preserve"> TOC \o "1-1" \t "Überschrift 2,2,Überschrift 3,3,Überschrift 4,4,Inhaltsverzeichnis,2" </w:instrText>
      </w:r>
      <w:r w:rsidRPr="00312392">
        <w:rPr>
          <w:rFonts w:ascii="Lucida Sans" w:hAnsi="Lucida Sans" w:cs="Arial"/>
          <w:b w:val="0"/>
          <w:sz w:val="40"/>
          <w:szCs w:val="40"/>
        </w:rPr>
        <w:fldChar w:fldCharType="separate"/>
      </w:r>
      <w:r w:rsidRPr="00312392">
        <w:rPr>
          <w:rFonts w:ascii="Lucida Sans" w:hAnsi="Lucida Sans"/>
          <w:noProof/>
        </w:rPr>
        <w:t>1</w:t>
      </w:r>
      <w:r w:rsidRPr="00312392"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  <w:tab/>
      </w:r>
      <w:r w:rsidRPr="00312392">
        <w:rPr>
          <w:rFonts w:ascii="Lucida Sans" w:hAnsi="Lucida Sans"/>
          <w:noProof/>
        </w:rPr>
        <w:t>Protokoll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_Toc307666258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3</w:t>
      </w:r>
      <w:r w:rsidRPr="00312392">
        <w:rPr>
          <w:rFonts w:ascii="Lucida Sans" w:hAnsi="Lucida Sans"/>
          <w:noProof/>
        </w:rPr>
        <w:fldChar w:fldCharType="end"/>
      </w:r>
    </w:p>
    <w:p w14:paraId="0CDEAA05" w14:textId="77777777" w:rsidR="003749E4" w:rsidRPr="00312392" w:rsidRDefault="003749E4">
      <w:pPr>
        <w:pStyle w:val="Verzeichnis2"/>
        <w:tabs>
          <w:tab w:val="right" w:pos="9457"/>
        </w:tabs>
        <w:rPr>
          <w:rFonts w:ascii="Lucida Sans" w:eastAsiaTheme="minorEastAsia" w:hAnsi="Lucida Sans" w:cstheme="minorBidi"/>
          <w:i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1.1 Woche 1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_Toc307666259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3</w:t>
      </w:r>
      <w:r w:rsidRPr="00312392">
        <w:rPr>
          <w:rFonts w:ascii="Lucida Sans" w:hAnsi="Lucida Sans"/>
          <w:noProof/>
        </w:rPr>
        <w:fldChar w:fldCharType="end"/>
      </w:r>
    </w:p>
    <w:p w14:paraId="552D3B10" w14:textId="77777777" w:rsidR="003749E4" w:rsidRPr="00312392" w:rsidRDefault="003749E4">
      <w:pPr>
        <w:pStyle w:val="Verzeichnis2"/>
        <w:tabs>
          <w:tab w:val="right" w:pos="9457"/>
        </w:tabs>
        <w:rPr>
          <w:rFonts w:ascii="Lucida Sans" w:eastAsiaTheme="minorEastAsia" w:hAnsi="Lucida Sans" w:cstheme="minorBidi"/>
          <w:i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1.2 Woche 2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_Toc307666260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3</w:t>
      </w:r>
      <w:r w:rsidRPr="00312392">
        <w:rPr>
          <w:rFonts w:ascii="Lucida Sans" w:hAnsi="Lucida Sans"/>
          <w:noProof/>
        </w:rPr>
        <w:fldChar w:fldCharType="end"/>
      </w:r>
    </w:p>
    <w:p w14:paraId="433FA5F6" w14:textId="77777777" w:rsidR="003749E4" w:rsidRPr="00312392" w:rsidRDefault="003749E4">
      <w:pPr>
        <w:pStyle w:val="Verzeichnis2"/>
        <w:tabs>
          <w:tab w:val="right" w:pos="9457"/>
        </w:tabs>
        <w:rPr>
          <w:rFonts w:ascii="Lucida Sans" w:eastAsiaTheme="minorEastAsia" w:hAnsi="Lucida Sans" w:cstheme="minorBidi"/>
          <w:i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1.3 Woche 3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_Toc307666261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4</w:t>
      </w:r>
      <w:r w:rsidRPr="00312392">
        <w:rPr>
          <w:rFonts w:ascii="Lucida Sans" w:hAnsi="Lucida Sans"/>
          <w:noProof/>
        </w:rPr>
        <w:fldChar w:fldCharType="end"/>
      </w:r>
    </w:p>
    <w:p w14:paraId="7BCE9D57" w14:textId="77777777" w:rsidR="003749E4" w:rsidRPr="00312392" w:rsidRDefault="003749E4">
      <w:pPr>
        <w:pStyle w:val="Verzeichnis2"/>
        <w:tabs>
          <w:tab w:val="right" w:pos="9457"/>
        </w:tabs>
        <w:rPr>
          <w:rFonts w:ascii="Lucida Sans" w:eastAsiaTheme="minorEastAsia" w:hAnsi="Lucida Sans" w:cstheme="minorBidi"/>
          <w:i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1.4 Woche 4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_Toc307666262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4</w:t>
      </w:r>
      <w:r w:rsidRPr="00312392">
        <w:rPr>
          <w:rFonts w:ascii="Lucida Sans" w:hAnsi="Lucida Sans"/>
          <w:noProof/>
        </w:rPr>
        <w:fldChar w:fldCharType="end"/>
      </w:r>
    </w:p>
    <w:p w14:paraId="4076FDAE" w14:textId="77777777" w:rsidR="003749E4" w:rsidRPr="00312392" w:rsidRDefault="003749E4">
      <w:pPr>
        <w:pStyle w:val="Verzeichnis1"/>
        <w:tabs>
          <w:tab w:val="left" w:pos="370"/>
          <w:tab w:val="right" w:pos="9457"/>
        </w:tabs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2</w:t>
      </w:r>
      <w:r w:rsidRPr="00312392"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  <w:tab/>
      </w:r>
      <w:r w:rsidRPr="00312392">
        <w:rPr>
          <w:rFonts w:ascii="Lucida Sans" w:hAnsi="Lucida Sans"/>
          <w:noProof/>
        </w:rPr>
        <w:t>Schema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_Toc307666263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5</w:t>
      </w:r>
      <w:r w:rsidRPr="00312392">
        <w:rPr>
          <w:rFonts w:ascii="Lucida Sans" w:hAnsi="Lucida Sans"/>
          <w:noProof/>
        </w:rPr>
        <w:fldChar w:fldCharType="end"/>
      </w:r>
    </w:p>
    <w:p w14:paraId="2FEEC56B" w14:textId="77777777" w:rsidR="003749E4" w:rsidRPr="00312392" w:rsidRDefault="003749E4">
      <w:pPr>
        <w:pStyle w:val="Verzeichnis2"/>
        <w:tabs>
          <w:tab w:val="right" w:pos="9457"/>
        </w:tabs>
        <w:rPr>
          <w:rFonts w:ascii="Lucida Sans" w:eastAsiaTheme="minorEastAsia" w:hAnsi="Lucida Sans" w:cstheme="minorBidi"/>
          <w:i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2.1 Schema 1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_Toc307666264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5</w:t>
      </w:r>
      <w:r w:rsidRPr="00312392">
        <w:rPr>
          <w:rFonts w:ascii="Lucida Sans" w:hAnsi="Lucida Sans"/>
          <w:noProof/>
        </w:rPr>
        <w:fldChar w:fldCharType="end"/>
      </w:r>
    </w:p>
    <w:p w14:paraId="76185F1A" w14:textId="77777777" w:rsidR="003749E4" w:rsidRPr="00312392" w:rsidRDefault="003749E4">
      <w:pPr>
        <w:pStyle w:val="Verzeichnis2"/>
        <w:tabs>
          <w:tab w:val="right" w:pos="9457"/>
        </w:tabs>
        <w:rPr>
          <w:rFonts w:ascii="Lucida Sans" w:eastAsiaTheme="minorEastAsia" w:hAnsi="Lucida Sans" w:cstheme="minorBidi"/>
          <w:i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2.2 Schema 2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_Toc307666265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6</w:t>
      </w:r>
      <w:r w:rsidRPr="00312392">
        <w:rPr>
          <w:rFonts w:ascii="Lucida Sans" w:hAnsi="Lucida Sans"/>
          <w:noProof/>
        </w:rPr>
        <w:fldChar w:fldCharType="end"/>
      </w:r>
    </w:p>
    <w:p w14:paraId="2005625B" w14:textId="77777777" w:rsidR="003749E4" w:rsidRPr="00312392" w:rsidRDefault="003749E4">
      <w:pPr>
        <w:pStyle w:val="Verzeichnis1"/>
        <w:tabs>
          <w:tab w:val="left" w:pos="370"/>
          <w:tab w:val="right" w:pos="9457"/>
        </w:tabs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3</w:t>
      </w:r>
      <w:r w:rsidRPr="00312392"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  <w:tab/>
      </w:r>
      <w:r w:rsidRPr="00312392">
        <w:rPr>
          <w:rFonts w:ascii="Lucida Sans" w:hAnsi="Lucida Sans"/>
          <w:noProof/>
        </w:rPr>
        <w:t>Code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_Toc307666266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7</w:t>
      </w:r>
      <w:r w:rsidRPr="00312392">
        <w:rPr>
          <w:rFonts w:ascii="Lucida Sans" w:hAnsi="Lucida Sans"/>
          <w:noProof/>
        </w:rPr>
        <w:fldChar w:fldCharType="end"/>
      </w:r>
    </w:p>
    <w:p w14:paraId="099B04EB" w14:textId="77777777" w:rsidR="003749E4" w:rsidRPr="00312392" w:rsidRDefault="003749E4">
      <w:pPr>
        <w:pStyle w:val="Verzeichnis2"/>
        <w:tabs>
          <w:tab w:val="right" w:pos="9457"/>
        </w:tabs>
        <w:rPr>
          <w:rFonts w:ascii="Lucida Sans" w:eastAsiaTheme="minorEastAsia" w:hAnsi="Lucida Sans" w:cstheme="minorBidi"/>
          <w:i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3.1 PHP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_Toc307666267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7</w:t>
      </w:r>
      <w:r w:rsidRPr="00312392">
        <w:rPr>
          <w:rFonts w:ascii="Lucida Sans" w:hAnsi="Lucida Sans"/>
          <w:noProof/>
        </w:rPr>
        <w:fldChar w:fldCharType="end"/>
      </w:r>
    </w:p>
    <w:p w14:paraId="1B186644" w14:textId="77777777" w:rsidR="003749E4" w:rsidRPr="00312392" w:rsidRDefault="003749E4">
      <w:pPr>
        <w:pStyle w:val="Verzeichnis3"/>
        <w:tabs>
          <w:tab w:val="right" w:pos="9457"/>
        </w:tabs>
        <w:rPr>
          <w:rFonts w:ascii="Lucida Sans" w:eastAsiaTheme="minorEastAsia" w:hAnsi="Lucida Sans" w:cstheme="minorBidi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3.1.1 commander.class.php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_Toc307666268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7</w:t>
      </w:r>
      <w:r w:rsidRPr="00312392">
        <w:rPr>
          <w:rFonts w:ascii="Lucida Sans" w:hAnsi="Lucida Sans"/>
          <w:noProof/>
        </w:rPr>
        <w:fldChar w:fldCharType="end"/>
      </w:r>
    </w:p>
    <w:p w14:paraId="12180FB4" w14:textId="77777777" w:rsidR="003749E4" w:rsidRPr="00312392" w:rsidRDefault="003749E4">
      <w:pPr>
        <w:pStyle w:val="Verzeichnis3"/>
        <w:tabs>
          <w:tab w:val="right" w:pos="9457"/>
        </w:tabs>
        <w:rPr>
          <w:rFonts w:ascii="Lucida Sans" w:eastAsiaTheme="minorEastAsia" w:hAnsi="Lucida Sans" w:cstheme="minorBidi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3.1.2 commander.php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_Toc307666269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8</w:t>
      </w:r>
      <w:r w:rsidRPr="00312392">
        <w:rPr>
          <w:rFonts w:ascii="Lucida Sans" w:hAnsi="Lucida Sans"/>
          <w:noProof/>
        </w:rPr>
        <w:fldChar w:fldCharType="end"/>
      </w:r>
    </w:p>
    <w:p w14:paraId="401F2D6E" w14:textId="77777777" w:rsidR="003749E4" w:rsidRPr="00312392" w:rsidRDefault="003749E4">
      <w:pPr>
        <w:pStyle w:val="Verzeichnis2"/>
        <w:tabs>
          <w:tab w:val="right" w:pos="9457"/>
        </w:tabs>
        <w:rPr>
          <w:rFonts w:ascii="Lucida Sans" w:eastAsiaTheme="minorEastAsia" w:hAnsi="Lucida Sans" w:cstheme="minorBidi"/>
          <w:i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3.2 JavaScript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_Toc307666270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9</w:t>
      </w:r>
      <w:r w:rsidRPr="00312392">
        <w:rPr>
          <w:rFonts w:ascii="Lucida Sans" w:hAnsi="Lucida Sans"/>
          <w:noProof/>
        </w:rPr>
        <w:fldChar w:fldCharType="end"/>
      </w:r>
    </w:p>
    <w:p w14:paraId="071EA1EB" w14:textId="77777777" w:rsidR="003749E4" w:rsidRPr="00312392" w:rsidRDefault="003749E4">
      <w:pPr>
        <w:pStyle w:val="Verzeichnis2"/>
        <w:tabs>
          <w:tab w:val="right" w:pos="9457"/>
        </w:tabs>
        <w:rPr>
          <w:rFonts w:ascii="Lucida Sans" w:eastAsiaTheme="minorEastAsia" w:hAnsi="Lucida Sans" w:cstheme="minorBidi"/>
          <w:i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3.3 html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_Toc307666271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10</w:t>
      </w:r>
      <w:r w:rsidRPr="00312392">
        <w:rPr>
          <w:rFonts w:ascii="Lucida Sans" w:hAnsi="Lucida Sans"/>
          <w:noProof/>
        </w:rPr>
        <w:fldChar w:fldCharType="end"/>
      </w:r>
    </w:p>
    <w:p w14:paraId="3D365664" w14:textId="77777777" w:rsidR="003749E4" w:rsidRPr="00312392" w:rsidRDefault="003749E4">
      <w:pPr>
        <w:pStyle w:val="Verzeichnis1"/>
        <w:tabs>
          <w:tab w:val="left" w:pos="370"/>
          <w:tab w:val="right" w:pos="9457"/>
        </w:tabs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4</w:t>
      </w:r>
      <w:r w:rsidRPr="00312392"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  <w:tab/>
      </w:r>
      <w:r w:rsidRPr="00312392">
        <w:rPr>
          <w:rFonts w:ascii="Lucida Sans" w:hAnsi="Lucida Sans"/>
          <w:noProof/>
        </w:rPr>
        <w:t>Probleme/Lösungen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_Toc307666272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11</w:t>
      </w:r>
      <w:r w:rsidRPr="00312392">
        <w:rPr>
          <w:rFonts w:ascii="Lucida Sans" w:hAnsi="Lucida Sans"/>
          <w:noProof/>
        </w:rPr>
        <w:fldChar w:fldCharType="end"/>
      </w:r>
    </w:p>
    <w:p w14:paraId="689CFFA2" w14:textId="77777777" w:rsidR="003749E4" w:rsidRPr="00312392" w:rsidRDefault="003749E4">
      <w:pPr>
        <w:pStyle w:val="Verzeichnis1"/>
        <w:tabs>
          <w:tab w:val="left" w:pos="370"/>
          <w:tab w:val="right" w:pos="9457"/>
        </w:tabs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5</w:t>
      </w:r>
      <w:r w:rsidRPr="00312392"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  <w:tab/>
      </w:r>
      <w:r w:rsidRPr="00312392">
        <w:rPr>
          <w:rFonts w:ascii="Lucida Sans" w:hAnsi="Lucida Sans"/>
          <w:noProof/>
        </w:rPr>
        <w:t>To Do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_Toc307666273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11</w:t>
      </w:r>
      <w:r w:rsidRPr="00312392">
        <w:rPr>
          <w:rFonts w:ascii="Lucida Sans" w:hAnsi="Lucida Sans"/>
          <w:noProof/>
        </w:rPr>
        <w:fldChar w:fldCharType="end"/>
      </w:r>
    </w:p>
    <w:p w14:paraId="6A07EABA" w14:textId="77777777" w:rsidR="003749E4" w:rsidRPr="00312392" w:rsidRDefault="003749E4">
      <w:pPr>
        <w:pStyle w:val="Verzeichnis1"/>
        <w:tabs>
          <w:tab w:val="left" w:pos="370"/>
          <w:tab w:val="right" w:pos="9457"/>
        </w:tabs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6</w:t>
      </w:r>
      <w:r w:rsidRPr="00312392"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  <w:tab/>
      </w:r>
      <w:r w:rsidRPr="00312392">
        <w:rPr>
          <w:rFonts w:ascii="Lucida Sans" w:hAnsi="Lucida Sans"/>
          <w:noProof/>
        </w:rPr>
        <w:t>Konfiguration Matrix Stand 26.10.2015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_Toc307666274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12</w:t>
      </w:r>
      <w:r w:rsidRPr="00312392">
        <w:rPr>
          <w:rFonts w:ascii="Lucida Sans" w:hAnsi="Lucida Sans"/>
          <w:noProof/>
        </w:rPr>
        <w:fldChar w:fldCharType="end"/>
      </w:r>
    </w:p>
    <w:p w14:paraId="4CC4CB98" w14:textId="77777777" w:rsidR="003749E4" w:rsidRPr="00312392" w:rsidRDefault="003749E4">
      <w:pPr>
        <w:pStyle w:val="Verzeichnis1"/>
        <w:tabs>
          <w:tab w:val="left" w:pos="370"/>
          <w:tab w:val="right" w:pos="9457"/>
        </w:tabs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7</w:t>
      </w:r>
      <w:r w:rsidRPr="00312392"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  <w:tab/>
      </w:r>
      <w:r w:rsidRPr="00312392">
        <w:rPr>
          <w:rFonts w:ascii="Lucida Sans" w:hAnsi="Lucida Sans"/>
          <w:noProof/>
        </w:rPr>
        <w:t>Abbildungsverzeichnis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_Toc307666275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13</w:t>
      </w:r>
      <w:r w:rsidRPr="00312392">
        <w:rPr>
          <w:rFonts w:ascii="Lucida Sans" w:hAnsi="Lucida Sans"/>
          <w:noProof/>
        </w:rPr>
        <w:fldChar w:fldCharType="end"/>
      </w:r>
    </w:p>
    <w:p w14:paraId="34C360E2" w14:textId="77777777" w:rsidR="003749E4" w:rsidRPr="00312392" w:rsidRDefault="003749E4">
      <w:pPr>
        <w:pStyle w:val="Verzeichnis1"/>
        <w:tabs>
          <w:tab w:val="left" w:pos="370"/>
          <w:tab w:val="right" w:pos="9457"/>
        </w:tabs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8</w:t>
      </w:r>
      <w:r w:rsidRPr="00312392"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  <w:tab/>
      </w:r>
      <w:r w:rsidRPr="00312392">
        <w:rPr>
          <w:rFonts w:ascii="Lucida Sans" w:hAnsi="Lucida Sans"/>
          <w:noProof/>
        </w:rPr>
        <w:t>Literaturverzeichnis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_Toc307666276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13</w:t>
      </w:r>
      <w:r w:rsidRPr="00312392">
        <w:rPr>
          <w:rFonts w:ascii="Lucida Sans" w:hAnsi="Lucida Sans"/>
          <w:noProof/>
        </w:rPr>
        <w:fldChar w:fldCharType="end"/>
      </w:r>
    </w:p>
    <w:p w14:paraId="46688FB3" w14:textId="77777777" w:rsidR="003749E4" w:rsidRPr="00312392" w:rsidRDefault="003749E4">
      <w:pPr>
        <w:pStyle w:val="Verzeichnis1"/>
        <w:tabs>
          <w:tab w:val="left" w:pos="370"/>
          <w:tab w:val="right" w:pos="9457"/>
        </w:tabs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</w:pPr>
      <w:r w:rsidRPr="00312392">
        <w:rPr>
          <w:rFonts w:ascii="Lucida Sans" w:hAnsi="Lucida Sans"/>
          <w:noProof/>
        </w:rPr>
        <w:t>9</w:t>
      </w:r>
      <w:r w:rsidRPr="00312392">
        <w:rPr>
          <w:rFonts w:ascii="Lucida Sans" w:eastAsiaTheme="minorEastAsia" w:hAnsi="Lucida Sans" w:cstheme="minorBidi"/>
          <w:b w:val="0"/>
          <w:noProof/>
          <w:sz w:val="24"/>
          <w:szCs w:val="24"/>
          <w:lang w:val="de-DE" w:eastAsia="ja-JP"/>
        </w:rPr>
        <w:tab/>
      </w:r>
      <w:r w:rsidRPr="00312392">
        <w:rPr>
          <w:rFonts w:ascii="Lucida Sans" w:hAnsi="Lucida Sans"/>
          <w:noProof/>
        </w:rPr>
        <w:t>Versionskontrolle</w:t>
      </w:r>
      <w:r w:rsidRPr="00312392">
        <w:rPr>
          <w:rFonts w:ascii="Lucida Sans" w:hAnsi="Lucida Sans"/>
          <w:noProof/>
        </w:rPr>
        <w:tab/>
      </w:r>
      <w:r w:rsidRPr="00312392">
        <w:rPr>
          <w:rFonts w:ascii="Lucida Sans" w:hAnsi="Lucida Sans"/>
          <w:noProof/>
        </w:rPr>
        <w:fldChar w:fldCharType="begin"/>
      </w:r>
      <w:r w:rsidRPr="00312392">
        <w:rPr>
          <w:rFonts w:ascii="Lucida Sans" w:hAnsi="Lucida Sans"/>
          <w:noProof/>
        </w:rPr>
        <w:instrText xml:space="preserve"> PAGEREF _Toc307666277 \h </w:instrText>
      </w:r>
      <w:r w:rsidRPr="00312392">
        <w:rPr>
          <w:rFonts w:ascii="Lucida Sans" w:hAnsi="Lucida Sans"/>
          <w:noProof/>
        </w:rPr>
      </w:r>
      <w:r w:rsidRPr="00312392">
        <w:rPr>
          <w:rFonts w:ascii="Lucida Sans" w:hAnsi="Lucida Sans"/>
          <w:noProof/>
        </w:rPr>
        <w:fldChar w:fldCharType="separate"/>
      </w:r>
      <w:r w:rsidR="00C70A2A">
        <w:rPr>
          <w:rFonts w:ascii="Lucida Sans" w:hAnsi="Lucida Sans"/>
          <w:noProof/>
        </w:rPr>
        <w:t>13</w:t>
      </w:r>
      <w:r w:rsidRPr="00312392">
        <w:rPr>
          <w:rFonts w:ascii="Lucida Sans" w:hAnsi="Lucida Sans"/>
          <w:noProof/>
        </w:rPr>
        <w:fldChar w:fldCharType="end"/>
      </w:r>
    </w:p>
    <w:p w14:paraId="7243467E" w14:textId="615D0C14" w:rsidR="00820E39" w:rsidRPr="00820E39" w:rsidRDefault="003749E4">
      <w:pPr>
        <w:rPr>
          <w:sz w:val="40"/>
          <w:szCs w:val="40"/>
        </w:rPr>
      </w:pPr>
      <w:r w:rsidRPr="00312392">
        <w:rPr>
          <w:rFonts w:cs="Arial"/>
          <w:b/>
          <w:sz w:val="40"/>
          <w:szCs w:val="40"/>
        </w:rPr>
        <w:fldChar w:fldCharType="end"/>
      </w:r>
    </w:p>
    <w:p w14:paraId="24799C83" w14:textId="77777777" w:rsidR="006312CC" w:rsidRDefault="006312CC" w:rsidP="007050ED">
      <w:pPr>
        <w:pStyle w:val="berschrift1"/>
      </w:pPr>
      <w:r w:rsidRPr="005E3C39">
        <w:br w:type="page"/>
      </w:r>
      <w:bookmarkStart w:id="0" w:name="_Toc307666258"/>
      <w:r w:rsidR="000162F9">
        <w:lastRenderedPageBreak/>
        <w:t>Protokoll</w:t>
      </w:r>
      <w:bookmarkEnd w:id="0"/>
    </w:p>
    <w:p w14:paraId="74F6781D" w14:textId="1EF8E708" w:rsidR="000713DB" w:rsidRPr="000713DB" w:rsidRDefault="000713DB" w:rsidP="000713DB">
      <w:r>
        <w:t xml:space="preserve">Unser </w:t>
      </w:r>
      <w:r w:rsidR="003F3AB0">
        <w:t xml:space="preserve">Ziel für diese vier Wochen war es eine </w:t>
      </w:r>
      <w:r w:rsidR="001727FA">
        <w:t>elegante Lösung für das Routen von</w:t>
      </w:r>
      <w:r w:rsidR="006C3AD7">
        <w:t xml:space="preserve"> </w:t>
      </w:r>
      <w:r w:rsidR="002236B2">
        <w:t>Input und Output bei einer 8x8 Matrix</w:t>
      </w:r>
      <w:r w:rsidR="001727FA">
        <w:t xml:space="preserve"> zu finden.</w:t>
      </w:r>
      <w:r w:rsidR="00D272FA">
        <w:t xml:space="preserve"> Eine</w:t>
      </w:r>
      <w:r w:rsidR="008841CB">
        <w:t xml:space="preserve"> Lösung</w:t>
      </w:r>
      <w:r w:rsidR="00D272FA">
        <w:t xml:space="preserve">, welche uns auch von einem Handy aus </w:t>
      </w:r>
      <w:r w:rsidR="008841CB">
        <w:t xml:space="preserve">den Zugriff auf die Matrix ermöglicht. Dies sollte in Form einer App oder </w:t>
      </w:r>
      <w:r w:rsidR="00E76213">
        <w:t>einer Website geschehen.</w:t>
      </w:r>
    </w:p>
    <w:p w14:paraId="1E7E7422" w14:textId="61210016" w:rsidR="00073310" w:rsidRDefault="003970A8" w:rsidP="003970A8">
      <w:pPr>
        <w:pStyle w:val="berschrift2"/>
      </w:pPr>
      <w:bookmarkStart w:id="1" w:name="_Toc307666259"/>
      <w:r>
        <w:t>Woche 1</w:t>
      </w:r>
      <w:bookmarkEnd w:id="1"/>
    </w:p>
    <w:p w14:paraId="0E7889AE" w14:textId="39B1FC53" w:rsidR="00502619" w:rsidRDefault="00502619" w:rsidP="003970A8">
      <w:r>
        <w:t xml:space="preserve">Das Ziel der ersten Woche </w:t>
      </w:r>
      <w:r w:rsidR="007B4978">
        <w:t>war das K</w:t>
      </w:r>
      <w:r w:rsidR="0029599B">
        <w:t xml:space="preserve">ennenlernen der Matrix und </w:t>
      </w:r>
      <w:r w:rsidR="004D0316">
        <w:t>die Möglichkeit, von einem Computer aus auf die Matrix zugreifen zu können.</w:t>
      </w:r>
    </w:p>
    <w:p w14:paraId="4FE8B8B9" w14:textId="6B1BA8D2" w:rsidR="00EF5CD4" w:rsidRDefault="000A6C4A" w:rsidP="003970A8">
      <w:r>
        <w:t xml:space="preserve">Wir haben </w:t>
      </w:r>
      <w:r w:rsidR="00183ADA">
        <w:t xml:space="preserve">die </w:t>
      </w:r>
      <w:r w:rsidR="00B94441">
        <w:t xml:space="preserve">Matrix, </w:t>
      </w:r>
      <w:r w:rsidR="009D0EAB">
        <w:t>4</w:t>
      </w:r>
      <w:r w:rsidR="00B94441">
        <w:t xml:space="preserve"> </w:t>
      </w:r>
      <w:r w:rsidR="00FE7053">
        <w:t>Apple-</w:t>
      </w:r>
      <w:r w:rsidR="00FC15FD">
        <w:t>TVs</w:t>
      </w:r>
      <w:r w:rsidR="00FE7053">
        <w:t>, einen Netgear</w:t>
      </w:r>
      <w:r w:rsidR="009D0EAB">
        <w:t xml:space="preserve">-Switch und die Toolbox </w:t>
      </w:r>
      <w:r w:rsidR="00183ADA">
        <w:t xml:space="preserve">auf </w:t>
      </w:r>
      <w:r w:rsidR="009D0EAB">
        <w:t xml:space="preserve">einem </w:t>
      </w:r>
      <w:r w:rsidR="00183ADA">
        <w:t>Rollregal aufgebaut und sowohl die Input-Kabel als auch die Output-Kabel beschriftet.</w:t>
      </w:r>
    </w:p>
    <w:p w14:paraId="4A0D33D8" w14:textId="70436E9A" w:rsidR="003970A8" w:rsidRDefault="00D33B7C" w:rsidP="003970A8">
      <w:r>
        <w:t xml:space="preserve">Unsere erste Vorstellung des Endprodukts war eine App, die man sich auf </w:t>
      </w:r>
      <w:r w:rsidR="00EF5CD4">
        <w:t>das Handy herunterladen kann</w:t>
      </w:r>
      <w:r w:rsidR="00C96BD7">
        <w:t>,</w:t>
      </w:r>
      <w:r w:rsidR="00EF5CD4">
        <w:t xml:space="preserve"> um damit die Matrix zu bedienen. </w:t>
      </w:r>
      <w:r w:rsidR="007849A5">
        <w:t>Um eine Vorstellung zu haben, wie wir diese</w:t>
      </w:r>
      <w:r w:rsidR="00275C98">
        <w:t xml:space="preserve"> </w:t>
      </w:r>
      <w:r w:rsidR="007849A5">
        <w:t xml:space="preserve">Idee umsetzen wollen oder könnten, </w:t>
      </w:r>
      <w:r w:rsidR="00275C98">
        <w:t xml:space="preserve">haben </w:t>
      </w:r>
      <w:r w:rsidR="002E18FD">
        <w:t xml:space="preserve">wir </w:t>
      </w:r>
      <w:r w:rsidR="00275C98">
        <w:t xml:space="preserve">erste Skizzierungen </w:t>
      </w:r>
      <w:r w:rsidR="00C96BD7">
        <w:t>für eine App-O</w:t>
      </w:r>
      <w:r>
        <w:t>berfläche gemacht.</w:t>
      </w:r>
      <w:r w:rsidR="00F24B6A">
        <w:t xml:space="preserve"> Wir haben auch im</w:t>
      </w:r>
      <w:r w:rsidR="002E18FD">
        <w:t xml:space="preserve"> Internet nach Möglichkeiten reche</w:t>
      </w:r>
      <w:r w:rsidR="00F81EF5">
        <w:t>rchiert, eine App herzustelle</w:t>
      </w:r>
      <w:r w:rsidR="00FC15FD">
        <w:t>n, z.B. mit Hilfe des App-Maker</w:t>
      </w:r>
      <w:r w:rsidR="00F81EF5">
        <w:t>, dem JQuery oder/und dem Phonegab.</w:t>
      </w:r>
      <w:r w:rsidR="00631DEE">
        <w:t xml:space="preserve"> </w:t>
      </w:r>
      <w:r w:rsidR="00BD7DF1">
        <w:t xml:space="preserve">Entschieden haben wir uns </w:t>
      </w:r>
      <w:r w:rsidR="00B018BB">
        <w:t xml:space="preserve">schlussendlich </w:t>
      </w:r>
      <w:r w:rsidR="007B4978">
        <w:t xml:space="preserve">aber </w:t>
      </w:r>
      <w:r w:rsidR="00F24B6A">
        <w:t>für das E</w:t>
      </w:r>
      <w:r w:rsidR="00436263">
        <w:t>rstellen einer Website, von welcher aus man die Matrix bedienen kann.</w:t>
      </w:r>
    </w:p>
    <w:p w14:paraId="217EA819" w14:textId="4348EB7E" w:rsidR="00B83FAA" w:rsidRDefault="00B83FAA" w:rsidP="003970A8">
      <w:r>
        <w:t>Unter andere</w:t>
      </w:r>
      <w:r w:rsidR="00825A6B">
        <w:t>m haben wir auch mit der Matrix F</w:t>
      </w:r>
      <w:r w:rsidR="00A600CA">
        <w:t xml:space="preserve">unktionen getestet. </w:t>
      </w:r>
      <w:r w:rsidR="0097377D">
        <w:t>Der</w:t>
      </w:r>
      <w:r w:rsidR="00A600CA">
        <w:t xml:space="preserve"> </w:t>
      </w:r>
      <w:r w:rsidR="0097377D">
        <w:t>V</w:t>
      </w:r>
      <w:r w:rsidR="0085070B">
        <w:t>ersuch, eine ssh-Verbindung zwischen M</w:t>
      </w:r>
      <w:r w:rsidR="0097377D">
        <w:t>atrix und Computer herzustellen, ist fehlgeschlagen.</w:t>
      </w:r>
      <w:r w:rsidR="00CF6AF8">
        <w:t xml:space="preserve"> Diese Verbindungsart funktio</w:t>
      </w:r>
      <w:r w:rsidR="00772277">
        <w:t>niert nicht.</w:t>
      </w:r>
    </w:p>
    <w:p w14:paraId="0A3B1462" w14:textId="5A229D00" w:rsidR="00772277" w:rsidRDefault="00772277" w:rsidP="003970A8">
      <w:r>
        <w:t>Jedoch ist die zweite Verbindung via telnet geglückt.</w:t>
      </w:r>
      <w:r w:rsidR="00B97A9F">
        <w:t xml:space="preserve"> </w:t>
      </w:r>
      <w:r w:rsidR="00ED0D18">
        <w:t>Der Port für die telnet-Verbindung ist 23.</w:t>
      </w:r>
    </w:p>
    <w:p w14:paraId="2B0C42FA" w14:textId="5F7F1FB5" w:rsidR="0016767F" w:rsidRDefault="00ED0D18" w:rsidP="0016767F">
      <w:r>
        <w:t>Ausserde</w:t>
      </w:r>
      <w:r w:rsidR="0016767F">
        <w:t>m haben wir gelernt</w:t>
      </w:r>
      <w:r w:rsidR="00825A6B">
        <w:t>,</w:t>
      </w:r>
      <w:r w:rsidR="0016767F">
        <w:t xml:space="preserve"> mit GitHub um</w:t>
      </w:r>
      <w:r w:rsidR="00787A01">
        <w:t>z</w:t>
      </w:r>
      <w:r w:rsidR="0016767F">
        <w:t>ugehen.</w:t>
      </w:r>
    </w:p>
    <w:p w14:paraId="0B762945" w14:textId="77777777" w:rsidR="0016767F" w:rsidRDefault="0016767F" w:rsidP="0016767F"/>
    <w:p w14:paraId="4F19E86C" w14:textId="6D11E01F" w:rsidR="0016767F" w:rsidRDefault="00F61A9E" w:rsidP="00F61A9E">
      <w:pPr>
        <w:pStyle w:val="berschrift2"/>
      </w:pPr>
      <w:bookmarkStart w:id="2" w:name="_Toc307666260"/>
      <w:r>
        <w:t>Woche 2</w:t>
      </w:r>
      <w:bookmarkEnd w:id="2"/>
    </w:p>
    <w:p w14:paraId="5F12BE0D" w14:textId="03757999" w:rsidR="00F61A9E" w:rsidRDefault="00F61A9E" w:rsidP="00F61A9E">
      <w:r>
        <w:t>Das Z</w:t>
      </w:r>
      <w:r w:rsidR="008005AE">
        <w:t>iel dieser Woche bestand darin, eine Verbindung zwischen der Matrix und einer PHP-Datei herzustellen.</w:t>
      </w:r>
      <w:r w:rsidR="00787A01">
        <w:t xml:space="preserve"> Ausserdem sollten wir </w:t>
      </w:r>
      <w:r w:rsidR="00A012F8">
        <w:t>Presets festlegen.</w:t>
      </w:r>
    </w:p>
    <w:p w14:paraId="0829CB35" w14:textId="65F03C14" w:rsidR="00C67B90" w:rsidRDefault="00C67B90" w:rsidP="00F61A9E">
      <w:r>
        <w:t xml:space="preserve">Auch wenn wir </w:t>
      </w:r>
      <w:r w:rsidR="007C0D9E">
        <w:t>PHP kurz im Unterricht angeschaut habe</w:t>
      </w:r>
      <w:r w:rsidR="0005333F">
        <w:t xml:space="preserve">n, mussten wir </w:t>
      </w:r>
      <w:r w:rsidR="00EF5E1C">
        <w:t>einiges lernen. Wie z</w:t>
      </w:r>
      <w:r w:rsidR="007C0D9E">
        <w:t xml:space="preserve">.B. </w:t>
      </w:r>
      <w:r w:rsidR="00464A54">
        <w:t xml:space="preserve">einen </w:t>
      </w:r>
      <w:r w:rsidR="007C0D9E">
        <w:t>TCP</w:t>
      </w:r>
      <w:r w:rsidR="009C55AE">
        <w:t>/IP-Client mit Hilfe eines sockets. Um die Verbindung</w:t>
      </w:r>
      <w:r w:rsidR="0005333F">
        <w:t xml:space="preserve"> </w:t>
      </w:r>
      <w:r w:rsidR="00E0263E">
        <w:t>von PHP und Matrix</w:t>
      </w:r>
      <w:r w:rsidR="00EF5E1C">
        <w:t xml:space="preserve"> zu ü</w:t>
      </w:r>
      <w:r w:rsidR="009C55AE">
        <w:t xml:space="preserve">berprüfen, </w:t>
      </w:r>
      <w:r w:rsidR="00E0263E">
        <w:t>haben wir den XAMPP Apache Server heruntergeladen und installiert.</w:t>
      </w:r>
    </w:p>
    <w:p w14:paraId="4D31E705" w14:textId="30A59EF8" w:rsidR="00502619" w:rsidRDefault="00F73469" w:rsidP="00F61A9E">
      <w:r>
        <w:t>Zudem haben wir uns erkundigt, wie man einen Full-Sc</w:t>
      </w:r>
      <w:r w:rsidR="00950A35">
        <w:t xml:space="preserve">reen-Modus einrichten </w:t>
      </w:r>
      <w:r w:rsidR="00FD0575">
        <w:t>könnte. Dies ist für die Matrix leider nicht möglich.</w:t>
      </w:r>
    </w:p>
    <w:p w14:paraId="77F3EB3F" w14:textId="6394D662" w:rsidR="008D55BD" w:rsidRDefault="00E24FF9" w:rsidP="00F61A9E">
      <w:r>
        <w:t>Zur PHP-Datei haben wir neben der Rout-Methode die Synchronized</w:t>
      </w:r>
      <w:r w:rsidR="003A0133">
        <w:t>-Methode hinzugefügt.</w:t>
      </w:r>
      <w:r w:rsidR="00F8161B">
        <w:t xml:space="preserve"> Diese bewirkt, dass </w:t>
      </w:r>
      <w:r w:rsidR="00015BE8">
        <w:t xml:space="preserve">ein Input an alle Outputs </w:t>
      </w:r>
      <w:r w:rsidR="00D04D33">
        <w:t>geroutet wird.</w:t>
      </w:r>
    </w:p>
    <w:p w14:paraId="6355C3F2" w14:textId="7A042FC9" w:rsidR="002730B8" w:rsidRPr="00A05D81" w:rsidRDefault="008D55BD" w:rsidP="00F61A9E">
      <w:r>
        <w:t>Inzwischen haben wir auch die PHP-Datei soweit bearbeitet</w:t>
      </w:r>
      <w:r w:rsidR="00EF5E1C">
        <w:t>, dass sie f</w:t>
      </w:r>
      <w:r w:rsidR="00EC32FE">
        <w:t>unktionstücht</w:t>
      </w:r>
      <w:r w:rsidR="001508BF">
        <w:t>ig ist. Wir haben einige Schritte aus dem Internet herauskopiert und diese dann auch kommentiert</w:t>
      </w:r>
      <w:r w:rsidR="00DC1FE3">
        <w:t>, um sie unter anderem</w:t>
      </w:r>
      <w:r w:rsidR="00511887">
        <w:t xml:space="preserve"> auch </w:t>
      </w:r>
      <w:r w:rsidR="002730B8">
        <w:t>für uns verständlich zu machen.</w:t>
      </w:r>
      <w:r w:rsidR="003D33C6">
        <w:t xml:space="preserve"> Gegen Ende der Woch</w:t>
      </w:r>
      <w:r w:rsidR="005B63A2">
        <w:t>e teilten wir die PHP-Datei in 2</w:t>
      </w:r>
      <w:r w:rsidR="003D33C6">
        <w:t xml:space="preserve"> Teile</w:t>
      </w:r>
      <w:r w:rsidR="005B63A2">
        <w:t xml:space="preserve"> auf. </w:t>
      </w:r>
      <w:r w:rsidR="002B3EE0">
        <w:t xml:space="preserve">Die Datei </w:t>
      </w:r>
      <w:r w:rsidR="002B3EE0">
        <w:rPr>
          <w:i/>
        </w:rPr>
        <w:t>commander.class.php</w:t>
      </w:r>
      <w:r w:rsidR="005B63A2">
        <w:t xml:space="preserve"> für Funktionen und</w:t>
      </w:r>
      <w:r w:rsidR="003D33C6">
        <w:t xml:space="preserve"> </w:t>
      </w:r>
      <w:r w:rsidR="002B3EE0">
        <w:t xml:space="preserve">die Datei </w:t>
      </w:r>
      <w:r w:rsidR="002B3EE0">
        <w:rPr>
          <w:i/>
        </w:rPr>
        <w:t>commander.php</w:t>
      </w:r>
      <w:r w:rsidR="003D33C6">
        <w:t xml:space="preserve"> für </w:t>
      </w:r>
      <w:r w:rsidR="005B63A2">
        <w:t>Kommandos.</w:t>
      </w:r>
      <w:r w:rsidR="005F44B9">
        <w:t xml:space="preserve"> Zudem haben wir eine Switch</w:t>
      </w:r>
      <w:r w:rsidR="00A04E8B">
        <w:t>-Funktion eingeführt, welche d</w:t>
      </w:r>
      <w:r w:rsidR="00DC1FE3">
        <w:t>ie Rückmeldung der Matrix User-f</w:t>
      </w:r>
      <w:r w:rsidR="00A04E8B">
        <w:t xml:space="preserve">reundlicher macht. </w:t>
      </w:r>
      <w:r w:rsidR="00A05D81">
        <w:t xml:space="preserve">Ursprünglich dachten wir, dass die </w:t>
      </w:r>
      <w:r w:rsidR="00A05D81">
        <w:rPr>
          <w:i/>
        </w:rPr>
        <w:t>commander.php</w:t>
      </w:r>
      <w:r w:rsidR="00A05D81">
        <w:t xml:space="preserve"> Datei als Bindeglied zwischen der Matrix und der </w:t>
      </w:r>
      <w:r w:rsidR="00A71467">
        <w:t>Source-Datei fungie</w:t>
      </w:r>
      <w:r w:rsidR="00512A27">
        <w:t>ren könnte.</w:t>
      </w:r>
      <w:r w:rsidR="00F651CD">
        <w:t xml:space="preserve"> </w:t>
      </w:r>
      <w:r w:rsidR="00512A27">
        <w:t>(Diese Annahme war inkorrekt.</w:t>
      </w:r>
      <w:r w:rsidR="00A71467">
        <w:t>)</w:t>
      </w:r>
      <w:r w:rsidR="00512A27">
        <w:t xml:space="preserve"> </w:t>
      </w:r>
    </w:p>
    <w:p w14:paraId="5FF1493D" w14:textId="3DA3359F" w:rsidR="008D55BD" w:rsidRDefault="00511887" w:rsidP="00F61A9E">
      <w:r>
        <w:t xml:space="preserve">Da wir nicht immer mit der Matrix direkt arbeiten konnten, </w:t>
      </w:r>
      <w:r w:rsidR="00F7076B">
        <w:t>haben wir auch schon mit dem Aufbau und dem Gestalten einer groben Weboberfläche angefangen.</w:t>
      </w:r>
    </w:p>
    <w:p w14:paraId="41F22E6E" w14:textId="77777777" w:rsidR="00E76213" w:rsidRDefault="00E76213" w:rsidP="00F61A9E"/>
    <w:p w14:paraId="02EC1399" w14:textId="77777777" w:rsidR="00E76213" w:rsidRDefault="00E76213" w:rsidP="00F61A9E"/>
    <w:p w14:paraId="35B87BB2" w14:textId="77777777" w:rsidR="00E76213" w:rsidRDefault="00E76213" w:rsidP="00F61A9E"/>
    <w:p w14:paraId="016E2E77" w14:textId="77777777" w:rsidR="00E76213" w:rsidRDefault="00E76213" w:rsidP="00F61A9E"/>
    <w:p w14:paraId="7AF94AB1" w14:textId="77777777" w:rsidR="00E76213" w:rsidRDefault="00E76213" w:rsidP="00F61A9E"/>
    <w:p w14:paraId="48B362BC" w14:textId="77777777" w:rsidR="00E76213" w:rsidRDefault="00E76213" w:rsidP="00F61A9E"/>
    <w:p w14:paraId="787D6802" w14:textId="77777777" w:rsidR="00FD0575" w:rsidRDefault="00FD0575" w:rsidP="00F61A9E"/>
    <w:p w14:paraId="394CD7E6" w14:textId="20F240EB" w:rsidR="00CD73EB" w:rsidRDefault="00CD73EB" w:rsidP="00CD73EB">
      <w:pPr>
        <w:pStyle w:val="berschrift2"/>
      </w:pPr>
      <w:bookmarkStart w:id="3" w:name="_Toc307666261"/>
      <w:r>
        <w:lastRenderedPageBreak/>
        <w:t>Woche 3</w:t>
      </w:r>
      <w:bookmarkEnd w:id="3"/>
    </w:p>
    <w:p w14:paraId="540362CD" w14:textId="4908D380" w:rsidR="00CD73EB" w:rsidRDefault="00B11403" w:rsidP="00CD73EB">
      <w:r>
        <w:t>Das Ziel der Wo</w:t>
      </w:r>
      <w:r w:rsidR="00240CBB">
        <w:t>che war, über die Weboberfläche</w:t>
      </w:r>
      <w:r>
        <w:t xml:space="preserve"> die Matrix zu kontrollieren.</w:t>
      </w:r>
    </w:p>
    <w:p w14:paraId="0E76DC0B" w14:textId="48DF56E6" w:rsidR="00184D73" w:rsidRDefault="008A3336" w:rsidP="00184D73">
      <w:r>
        <w:t>Begonn</w:t>
      </w:r>
      <w:r w:rsidR="00D43CFE">
        <w:t>en haben wir die Woche mit de</w:t>
      </w:r>
      <w:r w:rsidR="00C32771">
        <w:t>r Entdeckung, dass PHP eine Obje</w:t>
      </w:r>
      <w:r w:rsidR="00240CBB">
        <w:t>kt-o</w:t>
      </w:r>
      <w:r w:rsidR="00D43CFE">
        <w:t xml:space="preserve">rientierte Sprache ist. </w:t>
      </w:r>
      <w:r w:rsidR="002270A1">
        <w:t>Des</w:t>
      </w:r>
      <w:r w:rsidR="00240CBB">
        <w:t xml:space="preserve"> W</w:t>
      </w:r>
      <w:r w:rsidR="002270A1">
        <w:t>eiteren</w:t>
      </w:r>
      <w:r w:rsidR="00D43CFE">
        <w:t xml:space="preserve"> leiteten wir eine</w:t>
      </w:r>
      <w:r w:rsidR="0052245A">
        <w:t xml:space="preserve"> Recherche </w:t>
      </w:r>
      <w:r w:rsidR="00910D6A">
        <w:t>zu den Verbindungsmöglichkeiten</w:t>
      </w:r>
      <w:r w:rsidR="007B6C7B">
        <w:t xml:space="preserve"> </w:t>
      </w:r>
      <w:r w:rsidR="00387A8A">
        <w:t xml:space="preserve">der </w:t>
      </w:r>
      <w:r w:rsidR="007B6C7B">
        <w:t>PHP</w:t>
      </w:r>
      <w:r w:rsidR="00387A8A">
        <w:t>-</w:t>
      </w:r>
      <w:r w:rsidR="007B6C7B">
        <w:t xml:space="preserve"> und </w:t>
      </w:r>
      <w:r w:rsidR="00910D6A">
        <w:t xml:space="preserve">der </w:t>
      </w:r>
      <w:r w:rsidR="007B6C7B">
        <w:t>html</w:t>
      </w:r>
      <w:r w:rsidR="00387A8A">
        <w:t>-Datei</w:t>
      </w:r>
      <w:r w:rsidR="00D43CFE">
        <w:t xml:space="preserve"> ein</w:t>
      </w:r>
      <w:r w:rsidR="007B6C7B">
        <w:t>.</w:t>
      </w:r>
      <w:r w:rsidR="008B6100">
        <w:t xml:space="preserve"> Wir suchten nach einem Weg, die </w:t>
      </w:r>
      <w:r w:rsidR="00B4476D">
        <w:rPr>
          <w:i/>
        </w:rPr>
        <w:t xml:space="preserve">index.html </w:t>
      </w:r>
      <w:r w:rsidR="00B4476D">
        <w:t xml:space="preserve">Datei in die </w:t>
      </w:r>
      <w:r w:rsidR="00B4476D">
        <w:rPr>
          <w:i/>
        </w:rPr>
        <w:t>commander.php</w:t>
      </w:r>
      <w:r w:rsidR="00B4476D">
        <w:t xml:space="preserve"> zu integrier</w:t>
      </w:r>
      <w:r w:rsidR="009B4D32">
        <w:t>e</w:t>
      </w:r>
      <w:r w:rsidR="00B4476D">
        <w:t xml:space="preserve">n. </w:t>
      </w:r>
      <w:r w:rsidR="008135E7">
        <w:t xml:space="preserve">Doch wir haben herausgefunden, dass </w:t>
      </w:r>
      <w:r w:rsidR="00DF258A">
        <w:t>die beiden Dateien</w:t>
      </w:r>
      <w:r w:rsidR="008135E7">
        <w:t xml:space="preserve"> via JavaScript </w:t>
      </w:r>
      <w:r w:rsidR="00DF258A">
        <w:t>miteinander kommunizieren können.</w:t>
      </w:r>
      <w:r w:rsidR="00864EDB">
        <w:t xml:space="preserve"> Demzufolge </w:t>
      </w:r>
      <w:r w:rsidR="009C1545">
        <w:t xml:space="preserve">haben wir eine weitere Datei erstellt: </w:t>
      </w:r>
      <w:r w:rsidR="009C1545">
        <w:rPr>
          <w:i/>
        </w:rPr>
        <w:t>sendCommand.js</w:t>
      </w:r>
      <w:r w:rsidR="009C1545">
        <w:t>.</w:t>
      </w:r>
    </w:p>
    <w:p w14:paraId="77D98E18" w14:textId="00E43D62" w:rsidR="00184D73" w:rsidRDefault="00184D73" w:rsidP="00184D73">
      <w:r>
        <w:t xml:space="preserve">Diese Datei erfüllt die Aufgabe, „Type, Input und Output“ von der </w:t>
      </w:r>
      <w:r w:rsidRPr="00E14DE3">
        <w:rPr>
          <w:i/>
        </w:rPr>
        <w:t>index.html</w:t>
      </w:r>
      <w:r>
        <w:t xml:space="preserve"> Datei entgegen zu nehmen und an die </w:t>
      </w:r>
      <w:r>
        <w:rPr>
          <w:i/>
        </w:rPr>
        <w:t xml:space="preserve">commander.php </w:t>
      </w:r>
      <w:r>
        <w:t>Datei weiterzuleiten.</w:t>
      </w:r>
    </w:p>
    <w:p w14:paraId="48B4D142" w14:textId="77777777" w:rsidR="00184D73" w:rsidRDefault="00184D73" w:rsidP="00184D73"/>
    <w:p w14:paraId="5D9A6AEE" w14:textId="3B15965D" w:rsidR="00184D73" w:rsidRDefault="00184D73" w:rsidP="00184D73">
      <w:r>
        <w:t>In den PHP-Dateien haben wir 4 verschiedene Presets eingeführt und sie mit Buttons verbunden</w:t>
      </w:r>
      <w:r w:rsidR="00240CBB">
        <w:t>,</w:t>
      </w:r>
      <w:r>
        <w:t xml:space="preserve"> um ihre Funktionstüchtigkeit zu testen.</w:t>
      </w:r>
    </w:p>
    <w:p w14:paraId="292A919D" w14:textId="092E407A" w:rsidR="003970A8" w:rsidRDefault="00A54479" w:rsidP="003970A8">
      <w:r>
        <w:t xml:space="preserve">Unsere Weboberfläche </w:t>
      </w:r>
      <w:r w:rsidR="00DB4922">
        <w:t xml:space="preserve">hat sich </w:t>
      </w:r>
      <w:r w:rsidR="004F7390">
        <w:t xml:space="preserve">von einfachen Onclick-Buttons für jeden </w:t>
      </w:r>
      <w:r w:rsidR="000E740E">
        <w:t>einzelnen Input</w:t>
      </w:r>
      <w:r w:rsidR="004F7390">
        <w:t xml:space="preserve"> zu</w:t>
      </w:r>
      <w:r w:rsidR="00DB4922">
        <w:t xml:space="preserve"> Dropdow</w:t>
      </w:r>
      <w:r w:rsidR="0097096A">
        <w:t>n-Menu</w:t>
      </w:r>
      <w:r w:rsidR="00A24659">
        <w:t xml:space="preserve">s </w:t>
      </w:r>
      <w:r w:rsidR="000E740E">
        <w:t>für alle Outputs mit individueller Inputwahl</w:t>
      </w:r>
      <w:r w:rsidR="004F7390">
        <w:t xml:space="preserve"> entwickelt.</w:t>
      </w:r>
      <w:r w:rsidR="00E450B7">
        <w:t xml:space="preserve"> Man konnte am Ende der Woche </w:t>
      </w:r>
      <w:r w:rsidR="007B38B0">
        <w:t>auf</w:t>
      </w:r>
      <w:r w:rsidR="0097096A">
        <w:t xml:space="preserve"> </w:t>
      </w:r>
      <w:r w:rsidR="007B38B0">
        <w:t>einem Bildschirm-</w:t>
      </w:r>
      <w:r w:rsidR="0097096A">
        <w:t>Menu einen</w:t>
      </w:r>
      <w:r w:rsidR="00B55899">
        <w:t xml:space="preserve"> beliebigen </w:t>
      </w:r>
      <w:r w:rsidR="00CA045D">
        <w:t>Input a</w:t>
      </w:r>
      <w:r w:rsidR="004649DC">
        <w:t xml:space="preserve">uswählen. Die Website war </w:t>
      </w:r>
      <w:r w:rsidR="003E1C6F">
        <w:t>da</w:t>
      </w:r>
      <w:r w:rsidR="004649DC">
        <w:t xml:space="preserve"> ca. </w:t>
      </w:r>
      <w:r w:rsidR="003E1C6F">
        <w:t xml:space="preserve">zu </w:t>
      </w:r>
      <w:r w:rsidR="004649DC">
        <w:t>80% einsatzbereit.</w:t>
      </w:r>
      <w:r w:rsidR="00FA6CBE">
        <w:t xml:space="preserve"> Die kleine Matrix mit dem Input ClickShare ist weiterhin </w:t>
      </w:r>
      <w:r w:rsidR="0035298E">
        <w:t>wi</w:t>
      </w:r>
      <w:r w:rsidR="00922479">
        <w:t>derwillig.</w:t>
      </w:r>
    </w:p>
    <w:p w14:paraId="77ACAAAD" w14:textId="77777777" w:rsidR="00DC30A6" w:rsidRDefault="00DC30A6" w:rsidP="003970A8"/>
    <w:p w14:paraId="180DA945" w14:textId="0371CE8C" w:rsidR="003E1C6F" w:rsidRDefault="00DC30A6" w:rsidP="00DC30A6">
      <w:pPr>
        <w:pStyle w:val="berschrift2"/>
      </w:pPr>
      <w:bookmarkStart w:id="4" w:name="_Toc307666262"/>
      <w:r>
        <w:t>Woche 4</w:t>
      </w:r>
      <w:bookmarkEnd w:id="4"/>
    </w:p>
    <w:p w14:paraId="361CA1A4" w14:textId="4A47FF67" w:rsidR="00DC30A6" w:rsidRDefault="00123CEB" w:rsidP="00DC30A6">
      <w:r>
        <w:t xml:space="preserve">Das letzte Wochenziel lautet, die Website </w:t>
      </w:r>
      <w:r w:rsidR="002121E3">
        <w:t>und die Dokumentation zu 100% zu beenden.</w:t>
      </w:r>
    </w:p>
    <w:p w14:paraId="6DE308AD" w14:textId="77777777" w:rsidR="00A121AA" w:rsidRDefault="007379C1" w:rsidP="003970A8">
      <w:r>
        <w:t xml:space="preserve">An der </w:t>
      </w:r>
      <w:r>
        <w:rPr>
          <w:i/>
        </w:rPr>
        <w:t xml:space="preserve">commander.php </w:t>
      </w:r>
      <w:r>
        <w:t xml:space="preserve">haben wir </w:t>
      </w:r>
      <w:r w:rsidR="00922479">
        <w:t>das Problem mit dem Umscha</w:t>
      </w:r>
      <w:r w:rsidR="004A20B2">
        <w:t xml:space="preserve">lten der kleinen Matrix gelöst und </w:t>
      </w:r>
      <w:r w:rsidR="0035298E">
        <w:t>die Website Mobile-f</w:t>
      </w:r>
      <w:r w:rsidR="00187462">
        <w:t xml:space="preserve">reundlich </w:t>
      </w:r>
      <w:r w:rsidR="007A0129">
        <w:t>gemacht.</w:t>
      </w:r>
    </w:p>
    <w:p w14:paraId="14842274" w14:textId="17600974" w:rsidR="00F805A1" w:rsidRDefault="00DF1B51" w:rsidP="003970A8">
      <w:r>
        <w:t>Die</w:t>
      </w:r>
      <w:r w:rsidR="00F805A1">
        <w:t xml:space="preserve"> Dokumentation hat einen Grossteil dieser </w:t>
      </w:r>
      <w:r w:rsidR="00601266">
        <w:t>Woche in Anspruch genommen. Zudem Haben wir versucht, die Website noch</w:t>
      </w:r>
      <w:r>
        <w:t xml:space="preserve"> etwas</w:t>
      </w:r>
      <w:r w:rsidR="00601266">
        <w:t xml:space="preserve"> Ästhetischer zu machen.</w:t>
      </w:r>
    </w:p>
    <w:p w14:paraId="066283B5" w14:textId="4D4E58C9" w:rsidR="002C4E67" w:rsidRDefault="00E152B6" w:rsidP="003970A8">
      <w:r>
        <w:t xml:space="preserve">Für Donnerstag haben wir eine Präsentation über unser </w:t>
      </w:r>
      <w:r w:rsidR="00C70A2A">
        <w:t>4-Wöchiges Projekt vorbereitet</w:t>
      </w:r>
      <w:bookmarkStart w:id="5" w:name="_GoBack"/>
      <w:bookmarkEnd w:id="5"/>
      <w:r w:rsidR="00A121AA">
        <w:t>.</w:t>
      </w:r>
    </w:p>
    <w:p w14:paraId="249CC4C5" w14:textId="77777777" w:rsidR="007A0129" w:rsidRDefault="007A0129" w:rsidP="003970A8"/>
    <w:p w14:paraId="2D356D45" w14:textId="77777777" w:rsidR="007A0129" w:rsidRDefault="007A0129" w:rsidP="003970A8"/>
    <w:p w14:paraId="75ADB047" w14:textId="77777777" w:rsidR="007A0129" w:rsidRDefault="007A0129" w:rsidP="003970A8"/>
    <w:p w14:paraId="2350872F" w14:textId="77777777" w:rsidR="007A0129" w:rsidRDefault="007A0129" w:rsidP="003970A8"/>
    <w:p w14:paraId="635EE56C" w14:textId="77777777" w:rsidR="007A0129" w:rsidRDefault="007A0129" w:rsidP="003970A8"/>
    <w:p w14:paraId="4A9447C9" w14:textId="77777777" w:rsidR="007A0129" w:rsidRDefault="007A0129" w:rsidP="003970A8"/>
    <w:p w14:paraId="3592C4E9" w14:textId="77777777" w:rsidR="007A0129" w:rsidRDefault="007A0129" w:rsidP="003970A8"/>
    <w:p w14:paraId="5A98DEC8" w14:textId="77777777" w:rsidR="007A0129" w:rsidRDefault="007A0129" w:rsidP="003970A8"/>
    <w:p w14:paraId="35A78B14" w14:textId="77777777" w:rsidR="007A0129" w:rsidRDefault="007A0129" w:rsidP="003970A8"/>
    <w:p w14:paraId="778F51BC" w14:textId="77777777" w:rsidR="007A0129" w:rsidRDefault="007A0129" w:rsidP="003970A8"/>
    <w:p w14:paraId="503F8079" w14:textId="77777777" w:rsidR="007A0129" w:rsidRDefault="007A0129" w:rsidP="003970A8"/>
    <w:p w14:paraId="2F308071" w14:textId="77777777" w:rsidR="007A0129" w:rsidRDefault="007A0129" w:rsidP="003970A8"/>
    <w:p w14:paraId="72BC4AC3" w14:textId="77777777" w:rsidR="007A0129" w:rsidRDefault="007A0129" w:rsidP="003970A8"/>
    <w:p w14:paraId="3C8D0144" w14:textId="77777777" w:rsidR="007A0129" w:rsidRDefault="007A0129" w:rsidP="003970A8"/>
    <w:p w14:paraId="0876733C" w14:textId="77777777" w:rsidR="007A0129" w:rsidRDefault="007A0129" w:rsidP="003970A8"/>
    <w:p w14:paraId="432F7CFE" w14:textId="77777777" w:rsidR="007A0129" w:rsidRDefault="007A0129" w:rsidP="003970A8"/>
    <w:p w14:paraId="0FDAFEF5" w14:textId="77777777" w:rsidR="007A0129" w:rsidRDefault="007A0129" w:rsidP="003970A8"/>
    <w:p w14:paraId="5F73B8F2" w14:textId="77777777" w:rsidR="007A0129" w:rsidRDefault="007A0129" w:rsidP="003970A8"/>
    <w:p w14:paraId="758B01BD" w14:textId="77777777" w:rsidR="007A0129" w:rsidRDefault="007A0129" w:rsidP="003970A8"/>
    <w:p w14:paraId="70CEAA17" w14:textId="77777777" w:rsidR="007A0129" w:rsidRDefault="007A0129" w:rsidP="003970A8"/>
    <w:p w14:paraId="43602D11" w14:textId="77777777" w:rsidR="007A0129" w:rsidRDefault="007A0129" w:rsidP="003970A8"/>
    <w:p w14:paraId="5BADB0A1" w14:textId="77777777" w:rsidR="007A0129" w:rsidRDefault="007A0129" w:rsidP="003970A8"/>
    <w:p w14:paraId="315DE6F5" w14:textId="77777777" w:rsidR="007A0129" w:rsidRDefault="007A0129" w:rsidP="003970A8"/>
    <w:p w14:paraId="7A721001" w14:textId="77777777" w:rsidR="007A0129" w:rsidRDefault="007A0129" w:rsidP="003970A8"/>
    <w:p w14:paraId="04DCEFC0" w14:textId="77777777" w:rsidR="007A0129" w:rsidRDefault="007A0129" w:rsidP="003970A8"/>
    <w:p w14:paraId="2AE6561E" w14:textId="77777777" w:rsidR="007A0129" w:rsidRDefault="007A0129" w:rsidP="003970A8"/>
    <w:p w14:paraId="61828DAB" w14:textId="77777777" w:rsidR="007A0129" w:rsidRDefault="007A0129" w:rsidP="003970A8"/>
    <w:p w14:paraId="643B739C" w14:textId="77777777" w:rsidR="007A0129" w:rsidRDefault="007A0129" w:rsidP="003970A8"/>
    <w:p w14:paraId="57CF2447" w14:textId="77777777" w:rsidR="007A0129" w:rsidRDefault="007A0129" w:rsidP="003970A8"/>
    <w:p w14:paraId="5A576AA6" w14:textId="77777777" w:rsidR="00DF1B51" w:rsidRPr="003970A8" w:rsidRDefault="00DF1B51" w:rsidP="003970A8"/>
    <w:p w14:paraId="15EDAE7E" w14:textId="77777777" w:rsidR="001C4B4E" w:rsidRPr="005E3C39" w:rsidRDefault="000162F9" w:rsidP="001C4B4E">
      <w:pPr>
        <w:pStyle w:val="berschrift1"/>
      </w:pPr>
      <w:bookmarkStart w:id="6" w:name="_Toc307666263"/>
      <w:r>
        <w:lastRenderedPageBreak/>
        <w:t>Schema</w:t>
      </w:r>
      <w:bookmarkEnd w:id="6"/>
    </w:p>
    <w:p w14:paraId="12F0ED55" w14:textId="76D3956A" w:rsidR="007A5FF9" w:rsidRDefault="008D0AFA" w:rsidP="003B1F83">
      <w:pPr>
        <w:pStyle w:val="berschrift2"/>
      </w:pPr>
      <w:bookmarkStart w:id="7" w:name="_Toc307666264"/>
      <w:r>
        <w:t xml:space="preserve">Schema </w:t>
      </w:r>
      <w:r w:rsidR="006C535A">
        <w:t>1</w:t>
      </w:r>
      <w:bookmarkEnd w:id="7"/>
    </w:p>
    <w:p w14:paraId="7C0D9FE3" w14:textId="01B98C47" w:rsidR="003B1F83" w:rsidRPr="003B1F83" w:rsidRDefault="003B1F83" w:rsidP="003B1F83">
      <w:r>
        <w:t xml:space="preserve">Dieses Schema </w:t>
      </w:r>
      <w:r w:rsidR="00021855">
        <w:t>zeigt auf, wie die Matrix mit den Inputs und Outputs ve</w:t>
      </w:r>
      <w:r w:rsidR="005E5AA2">
        <w:t>rkabelt</w:t>
      </w:r>
      <w:r w:rsidR="00021855">
        <w:t xml:space="preserve"> ist.</w:t>
      </w:r>
    </w:p>
    <w:p w14:paraId="07399425" w14:textId="531592FB" w:rsidR="005707EE" w:rsidRDefault="005707EE" w:rsidP="005707EE"/>
    <w:p w14:paraId="46F512A7" w14:textId="340F3CB2" w:rsidR="005707EE" w:rsidRDefault="005707EE" w:rsidP="005707EE"/>
    <w:p w14:paraId="42D967E2" w14:textId="1C8B6549" w:rsidR="005707EE" w:rsidRDefault="00C1140C" w:rsidP="005707EE">
      <w:r>
        <w:rPr>
          <w:noProof/>
          <w:lang w:val="de-DE" w:eastAsia="de-DE"/>
        </w:rPr>
        <w:drawing>
          <wp:anchor distT="0" distB="0" distL="114300" distR="114300" simplePos="0" relativeHeight="251659264" behindDoc="0" locked="0" layoutInCell="1" allowOverlap="1" wp14:anchorId="26F117F7" wp14:editId="4F60B1AB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4404360" cy="6286500"/>
            <wp:effectExtent l="0" t="0" r="0" b="12700"/>
            <wp:wrapTight wrapText="bothSides">
              <wp:wrapPolygon edited="0">
                <wp:start x="0" y="0"/>
                <wp:lineTo x="0" y="21556"/>
                <wp:lineTo x="21426" y="21556"/>
                <wp:lineTo x="21426" y="0"/>
                <wp:lineTo x="0" y="0"/>
              </wp:wrapPolygon>
            </wp:wrapTight>
            <wp:docPr id="4" name="Bild 4" descr="MacBookPro:Users:nicola:Desktop:Schem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BookPro:Users:nicola:Desktop:Schema 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D93FEB" wp14:editId="66F490B7">
                <wp:simplePos x="0" y="0"/>
                <wp:positionH relativeFrom="column">
                  <wp:posOffset>0</wp:posOffset>
                </wp:positionH>
                <wp:positionV relativeFrom="paragraph">
                  <wp:posOffset>6479540</wp:posOffset>
                </wp:positionV>
                <wp:extent cx="4404360" cy="383540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26" y="20026"/>
                    <wp:lineTo x="21426" y="0"/>
                    <wp:lineTo x="0" y="0"/>
                  </wp:wrapPolygon>
                </wp:wrapTight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43C417" w14:textId="6CC54933" w:rsidR="00DF1B51" w:rsidRPr="009454DE" w:rsidRDefault="00DF1B51" w:rsidP="0039648E">
                            <w:pPr>
                              <w:pStyle w:val="Beschriftung"/>
                              <w:rPr>
                                <w:noProof/>
                                <w:sz w:val="19"/>
                                <w:lang w:val="de-CH" w:eastAsia="de-DE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 : Schema 1, Verkabelung der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feld 22" o:spid="_x0000_s1026" type="#_x0000_t202" style="position:absolute;margin-left:0;margin-top:510.2pt;width:346.8pt;height:30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" stroked="f">
                <v:textbox style="mso-fit-shape-to-text:t" inset="0,0,0,0">
                  <w:txbxContent>
                    <w:p w14:paraId="3343C417" w14:textId="6CC54933" w:rsidR="00DF1B51" w:rsidRPr="009454DE" w:rsidRDefault="00DF1B51" w:rsidP="0039648E">
                      <w:pPr>
                        <w:pStyle w:val="Beschriftung"/>
                        <w:rPr>
                          <w:noProof/>
                          <w:sz w:val="19"/>
                          <w:lang w:val="de-CH" w:eastAsia="de-DE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 : Schema 1, Verkabelung der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837F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E80912" wp14:editId="6E4BCDDF">
                <wp:simplePos x="0" y="0"/>
                <wp:positionH relativeFrom="column">
                  <wp:posOffset>739140</wp:posOffset>
                </wp:positionH>
                <wp:positionV relativeFrom="paragraph">
                  <wp:posOffset>6479540</wp:posOffset>
                </wp:positionV>
                <wp:extent cx="4404360" cy="383540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426" y="20571"/>
                    <wp:lineTo x="21426" y="0"/>
                    <wp:lineTo x="0" y="0"/>
                  </wp:wrapPolygon>
                </wp:wrapTight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48D685" w14:textId="27246759" w:rsidR="00DF1B51" w:rsidRPr="00810055" w:rsidRDefault="00DF1B51" w:rsidP="003837F2">
                            <w:pPr>
                              <w:pStyle w:val="Beschriftung"/>
                              <w:rPr>
                                <w:noProof/>
                                <w:sz w:val="19"/>
                                <w:lang w:eastAsia="de-DE"/>
                              </w:rPr>
                            </w:pPr>
                            <w:r>
                              <w:t xml:space="preserve">Abb.1: Schema 1, Verkabelung der Matrix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Abb.1:_Schema_1,_Verkabelung_der_Matrix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0" o:spid="_x0000_s1027" type="#_x0000_t202" style="position:absolute;margin-left:58.2pt;margin-top:510.2pt;width:346.8pt;height:30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" stroked="f">
                <v:textbox style="mso-fit-shape-to-text:t" inset="0,0,0,0">
                  <w:txbxContent>
                    <w:p w14:paraId="2048D685" w14:textId="27246759" w:rsidR="00DF1B51" w:rsidRPr="00810055" w:rsidRDefault="00DF1B51" w:rsidP="003837F2">
                      <w:pPr>
                        <w:pStyle w:val="Beschriftung"/>
                        <w:rPr>
                          <w:noProof/>
                          <w:sz w:val="19"/>
                          <w:lang w:eastAsia="de-DE"/>
                        </w:rPr>
                      </w:pPr>
                      <w:r>
                        <w:t xml:space="preserve">Abb.1: Schema 1, Verkabelung der Matrix </w:t>
                      </w:r>
                      <w:r>
                        <w:fldChar w:fldCharType="begin"/>
                      </w:r>
                      <w:r>
                        <w:instrText xml:space="preserve"> SEQ Abb.1:_Schema_1,_Verkabelung_der_Matrix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973336D" w14:textId="619BD8DD" w:rsidR="005707EE" w:rsidRDefault="005707EE" w:rsidP="005707EE"/>
    <w:p w14:paraId="4388ACC5" w14:textId="1A8F7424" w:rsidR="005707EE" w:rsidRDefault="005707EE" w:rsidP="005707EE"/>
    <w:p w14:paraId="6D58E90A" w14:textId="77777777" w:rsidR="005707EE" w:rsidRDefault="005707EE" w:rsidP="005707EE"/>
    <w:p w14:paraId="06F11EEB" w14:textId="77777777" w:rsidR="005707EE" w:rsidRDefault="005707EE" w:rsidP="005707EE"/>
    <w:p w14:paraId="6B3BE1A1" w14:textId="77777777" w:rsidR="005707EE" w:rsidRDefault="005707EE" w:rsidP="005707EE"/>
    <w:p w14:paraId="734BC988" w14:textId="77777777" w:rsidR="005707EE" w:rsidRDefault="005707EE" w:rsidP="005707EE"/>
    <w:p w14:paraId="3D7F63E9" w14:textId="77777777" w:rsidR="005707EE" w:rsidRDefault="005707EE" w:rsidP="005707EE"/>
    <w:p w14:paraId="5B28C513" w14:textId="77777777" w:rsidR="005707EE" w:rsidRDefault="005707EE" w:rsidP="005707EE"/>
    <w:p w14:paraId="461D452A" w14:textId="77777777" w:rsidR="005707EE" w:rsidRDefault="005707EE" w:rsidP="005707EE"/>
    <w:p w14:paraId="2FA130BF" w14:textId="77777777" w:rsidR="005707EE" w:rsidRDefault="005707EE" w:rsidP="005707EE"/>
    <w:p w14:paraId="55D7D452" w14:textId="77777777" w:rsidR="005707EE" w:rsidRDefault="005707EE" w:rsidP="005707EE"/>
    <w:p w14:paraId="53F93753" w14:textId="77777777" w:rsidR="005707EE" w:rsidRDefault="005707EE" w:rsidP="005707EE"/>
    <w:p w14:paraId="7A04A10D" w14:textId="77777777" w:rsidR="00184D0B" w:rsidRDefault="00184D0B" w:rsidP="005707EE"/>
    <w:p w14:paraId="1EA369EF" w14:textId="77777777" w:rsidR="00184D0B" w:rsidRDefault="00184D0B" w:rsidP="005707EE"/>
    <w:p w14:paraId="7E23B330" w14:textId="77777777" w:rsidR="00184D0B" w:rsidRDefault="00184D0B" w:rsidP="005707EE"/>
    <w:p w14:paraId="3A9E2F93" w14:textId="77777777" w:rsidR="00184D0B" w:rsidRDefault="00184D0B" w:rsidP="005707EE"/>
    <w:p w14:paraId="6193ED0C" w14:textId="77777777" w:rsidR="00184D0B" w:rsidRDefault="00184D0B" w:rsidP="005707EE"/>
    <w:p w14:paraId="02F9CC9D" w14:textId="77777777" w:rsidR="00184D0B" w:rsidRDefault="00184D0B" w:rsidP="005707EE"/>
    <w:p w14:paraId="442B620D" w14:textId="77777777" w:rsidR="00184D0B" w:rsidRDefault="00184D0B" w:rsidP="005707EE"/>
    <w:p w14:paraId="4F5D5D59" w14:textId="77777777" w:rsidR="00184D0B" w:rsidRDefault="00184D0B" w:rsidP="005707EE"/>
    <w:p w14:paraId="4BD2FAE5" w14:textId="77777777" w:rsidR="00184D0B" w:rsidRDefault="00184D0B" w:rsidP="005707EE"/>
    <w:p w14:paraId="77EFFBAE" w14:textId="77777777" w:rsidR="00184D0B" w:rsidRDefault="00184D0B" w:rsidP="005707EE"/>
    <w:p w14:paraId="4C972FE8" w14:textId="77777777" w:rsidR="00184D0B" w:rsidRDefault="00184D0B" w:rsidP="005707EE"/>
    <w:p w14:paraId="5F15AE1F" w14:textId="77777777" w:rsidR="00184D0B" w:rsidRDefault="00184D0B" w:rsidP="005707EE"/>
    <w:p w14:paraId="5DC5C91B" w14:textId="77777777" w:rsidR="00184D0B" w:rsidRDefault="00184D0B" w:rsidP="005707EE"/>
    <w:p w14:paraId="07C0F597" w14:textId="77777777" w:rsidR="00184D0B" w:rsidRDefault="00184D0B" w:rsidP="005707EE"/>
    <w:p w14:paraId="109A6119" w14:textId="77777777" w:rsidR="00184D0B" w:rsidRDefault="00184D0B" w:rsidP="005707EE"/>
    <w:p w14:paraId="0D8BBB40" w14:textId="77777777" w:rsidR="00184D0B" w:rsidRDefault="00184D0B" w:rsidP="005707EE"/>
    <w:p w14:paraId="449B3E72" w14:textId="77777777" w:rsidR="00184D0B" w:rsidRDefault="00184D0B" w:rsidP="005707EE"/>
    <w:p w14:paraId="12B77E19" w14:textId="77777777" w:rsidR="00184D0B" w:rsidRDefault="00184D0B" w:rsidP="005707EE"/>
    <w:p w14:paraId="246D4107" w14:textId="77777777" w:rsidR="00184D0B" w:rsidRDefault="00184D0B" w:rsidP="005707EE"/>
    <w:p w14:paraId="0E646903" w14:textId="77777777" w:rsidR="00184D0B" w:rsidRDefault="00184D0B" w:rsidP="005707EE"/>
    <w:p w14:paraId="3D1D45CC" w14:textId="77777777" w:rsidR="00184D0B" w:rsidRDefault="00184D0B" w:rsidP="005707EE"/>
    <w:p w14:paraId="7FAB8DCA" w14:textId="77777777" w:rsidR="0013102F" w:rsidRDefault="0013102F" w:rsidP="005707EE"/>
    <w:p w14:paraId="736B76CA" w14:textId="77777777" w:rsidR="0013102F" w:rsidRDefault="0013102F" w:rsidP="005707EE"/>
    <w:p w14:paraId="270B754F" w14:textId="77777777" w:rsidR="00184D0B" w:rsidRDefault="00184D0B" w:rsidP="005707EE"/>
    <w:p w14:paraId="7DA01523" w14:textId="77777777" w:rsidR="00184D0B" w:rsidRDefault="00184D0B" w:rsidP="005707EE"/>
    <w:p w14:paraId="0157DDD3" w14:textId="77777777" w:rsidR="00184D0B" w:rsidRDefault="00184D0B" w:rsidP="005707EE"/>
    <w:p w14:paraId="2E17F780" w14:textId="77777777" w:rsidR="006C535A" w:rsidRDefault="006C535A" w:rsidP="005707EE"/>
    <w:p w14:paraId="687EA3DE" w14:textId="77777777" w:rsidR="006C535A" w:rsidRDefault="006C535A" w:rsidP="005707EE"/>
    <w:p w14:paraId="5D616898" w14:textId="77777777" w:rsidR="006C535A" w:rsidRDefault="006C535A" w:rsidP="005707EE"/>
    <w:p w14:paraId="7CF66D1A" w14:textId="77777777" w:rsidR="006C535A" w:rsidRDefault="006C535A" w:rsidP="005707EE"/>
    <w:p w14:paraId="14C46F24" w14:textId="77777777" w:rsidR="006C535A" w:rsidRDefault="006C535A" w:rsidP="005707EE"/>
    <w:p w14:paraId="4EE872BF" w14:textId="77777777" w:rsidR="006C535A" w:rsidRDefault="006C535A" w:rsidP="005707EE"/>
    <w:p w14:paraId="4686EBD8" w14:textId="77777777" w:rsidR="006C535A" w:rsidRDefault="006C535A" w:rsidP="005707EE"/>
    <w:p w14:paraId="41128ADF" w14:textId="77777777" w:rsidR="006C535A" w:rsidRPr="005707EE" w:rsidRDefault="006C535A" w:rsidP="005707EE"/>
    <w:p w14:paraId="1ACC521B" w14:textId="77777777" w:rsidR="001C4B4E" w:rsidRPr="005E3C39" w:rsidRDefault="008D0AFA" w:rsidP="001C4B4E">
      <w:pPr>
        <w:pStyle w:val="berschrift2"/>
      </w:pPr>
      <w:bookmarkStart w:id="8" w:name="_Toc307666265"/>
      <w:r>
        <w:lastRenderedPageBreak/>
        <w:t>Schema 2</w:t>
      </w:r>
      <w:bookmarkEnd w:id="8"/>
    </w:p>
    <w:p w14:paraId="00DF90F8" w14:textId="490CA724" w:rsidR="007050ED" w:rsidRDefault="00304B7A">
      <w:r>
        <w:t>Das zweite Schema beschreibt und veranschaulicht den Verbindungsvorgang anhand eines Beispiels.</w:t>
      </w:r>
    </w:p>
    <w:p w14:paraId="53F8B3D5" w14:textId="15980ED9" w:rsidR="003B1F83" w:rsidRDefault="003B1F83"/>
    <w:p w14:paraId="0717DAC2" w14:textId="5370DE3D" w:rsidR="003B1F83" w:rsidRDefault="003B1F83"/>
    <w:p w14:paraId="392FF8ED" w14:textId="3ED0B474" w:rsidR="003B1F83" w:rsidRDefault="003837F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1DB5E9" wp14:editId="08D8960C">
                <wp:simplePos x="0" y="0"/>
                <wp:positionH relativeFrom="column">
                  <wp:posOffset>0</wp:posOffset>
                </wp:positionH>
                <wp:positionV relativeFrom="paragraph">
                  <wp:posOffset>7051675</wp:posOffset>
                </wp:positionV>
                <wp:extent cx="5486400" cy="383540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500" y="20571"/>
                    <wp:lineTo x="21500" y="0"/>
                    <wp:lineTo x="0" y="0"/>
                  </wp:wrapPolygon>
                </wp:wrapTight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96085FA" w14:textId="55F42ECF" w:rsidR="00DF1B51" w:rsidRPr="00D56E12" w:rsidRDefault="00DF1B51" w:rsidP="003837F2">
                            <w:pPr>
                              <w:pStyle w:val="Beschriftung"/>
                              <w:rPr>
                                <w:noProof/>
                                <w:sz w:val="19"/>
                                <w:lang w:eastAsia="de-DE"/>
                              </w:rPr>
                            </w:pPr>
                            <w:r>
                              <w:t>Abb.2: Schema 2, Ablauf eines Rout-Vorgang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1" o:spid="_x0000_s1028" type="#_x0000_t202" style="position:absolute;margin-left:0;margin-top:555.25pt;width:6in;height:30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" stroked="f">
                <v:textbox style="mso-fit-shape-to-text:t" inset="0,0,0,0">
                  <w:txbxContent>
                    <w:p w14:paraId="796085FA" w14:textId="55F42ECF" w:rsidR="00DF1B51" w:rsidRPr="00D56E12" w:rsidRDefault="00DF1B51" w:rsidP="003837F2">
                      <w:pPr>
                        <w:pStyle w:val="Beschriftung"/>
                        <w:rPr>
                          <w:noProof/>
                          <w:sz w:val="19"/>
                          <w:lang w:eastAsia="de-DE"/>
                        </w:rPr>
                      </w:pPr>
                      <w:r>
                        <w:t>Abb.2: Schema 2, Ablauf eines Rout-Vorgang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9648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A79C4E" wp14:editId="24245832">
                <wp:simplePos x="0" y="0"/>
                <wp:positionH relativeFrom="column">
                  <wp:posOffset>0</wp:posOffset>
                </wp:positionH>
                <wp:positionV relativeFrom="paragraph">
                  <wp:posOffset>7051675</wp:posOffset>
                </wp:positionV>
                <wp:extent cx="5486400" cy="383540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500" y="20571"/>
                    <wp:lineTo x="21500" y="0"/>
                    <wp:lineTo x="0" y="0"/>
                  </wp:wrapPolygon>
                </wp:wrapTight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97D60A" w14:textId="321855FD" w:rsidR="00DF1B51" w:rsidRPr="003C3BE3" w:rsidRDefault="00DF1B51" w:rsidP="0039648E">
                            <w:pPr>
                              <w:pStyle w:val="Beschriftung"/>
                              <w:rPr>
                                <w:noProof/>
                                <w:sz w:val="19"/>
                                <w:lang w:val="de-CH" w:eastAsia="de-DE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 : Schema 2, Ablauf eines Rout-Vorgang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3" o:spid="_x0000_s1029" type="#_x0000_t202" style="position:absolute;margin-left:0;margin-top:555.25pt;width:6in;height:3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" stroked="f">
                <v:textbox style="mso-fit-shape-to-text:t" inset="0,0,0,0">
                  <w:txbxContent>
                    <w:p w14:paraId="7797D60A" w14:textId="321855FD" w:rsidR="00DF1B51" w:rsidRPr="003C3BE3" w:rsidRDefault="00DF1B51" w:rsidP="0039648E">
                      <w:pPr>
                        <w:pStyle w:val="Beschriftung"/>
                        <w:rPr>
                          <w:noProof/>
                          <w:sz w:val="19"/>
                          <w:lang w:val="de-CH" w:eastAsia="de-DE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 : Schema 2, Ablauf eines Rout-Vorgang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E7553">
        <w:rPr>
          <w:noProof/>
          <w:lang w:val="de-DE" w:eastAsia="de-DE"/>
        </w:rPr>
        <w:drawing>
          <wp:anchor distT="0" distB="0" distL="114300" distR="114300" simplePos="0" relativeHeight="251665408" behindDoc="0" locked="0" layoutInCell="1" allowOverlap="1" wp14:anchorId="196140C8" wp14:editId="57867923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486400" cy="6890385"/>
            <wp:effectExtent l="0" t="0" r="0" b="0"/>
            <wp:wrapTight wrapText="bothSides">
              <wp:wrapPolygon edited="0">
                <wp:start x="0" y="0"/>
                <wp:lineTo x="0" y="21498"/>
                <wp:lineTo x="21500" y="21498"/>
                <wp:lineTo x="21500" y="0"/>
                <wp:lineTo x="0" y="0"/>
              </wp:wrapPolygon>
            </wp:wrapTight>
            <wp:docPr id="3" name="Bild 3" descr="MacBookPro:Users:nicola:Desktop:Passerelle 2015:Schema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BookPro:Users:nicola:Desktop:Passerelle 2015:Schema 2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D7BA3" w14:textId="54A7B386" w:rsidR="003B1F83" w:rsidRDefault="003B1F83"/>
    <w:p w14:paraId="032CC009" w14:textId="65C85279" w:rsidR="003B1F83" w:rsidRDefault="003B1F83"/>
    <w:p w14:paraId="66CFC600" w14:textId="77777777" w:rsidR="003B1F83" w:rsidRDefault="003B1F83"/>
    <w:p w14:paraId="4BEBE432" w14:textId="77777777" w:rsidR="003B1F83" w:rsidRDefault="003B1F83"/>
    <w:p w14:paraId="339E3CDD" w14:textId="77777777" w:rsidR="003B1F83" w:rsidRDefault="003B1F83"/>
    <w:p w14:paraId="5891B6F0" w14:textId="77777777" w:rsidR="003B1F83" w:rsidRDefault="003B1F83"/>
    <w:p w14:paraId="6923E80E" w14:textId="299041A4" w:rsidR="003B1F83" w:rsidRDefault="003B1F83"/>
    <w:p w14:paraId="218A5D3F" w14:textId="16379EF2" w:rsidR="003B1F83" w:rsidRDefault="003B1F83"/>
    <w:p w14:paraId="22E58FBE" w14:textId="77777777" w:rsidR="00184D0B" w:rsidRDefault="00184D0B"/>
    <w:p w14:paraId="5BC82651" w14:textId="77777777" w:rsidR="00184D0B" w:rsidRDefault="00184D0B"/>
    <w:p w14:paraId="2872E2E8" w14:textId="77777777" w:rsidR="00184D0B" w:rsidRDefault="00184D0B"/>
    <w:p w14:paraId="5A77A89C" w14:textId="77777777" w:rsidR="00184D0B" w:rsidRDefault="00184D0B"/>
    <w:p w14:paraId="3B8C49B4" w14:textId="77777777" w:rsidR="00184D0B" w:rsidRDefault="00184D0B"/>
    <w:p w14:paraId="0FF460DA" w14:textId="589DB810" w:rsidR="00184D0B" w:rsidRDefault="00184D0B"/>
    <w:p w14:paraId="2D34323C" w14:textId="77777777" w:rsidR="00184D0B" w:rsidRDefault="00184D0B"/>
    <w:p w14:paraId="4677F3A0" w14:textId="77777777" w:rsidR="00184D0B" w:rsidRDefault="00184D0B"/>
    <w:p w14:paraId="02CA1413" w14:textId="77777777" w:rsidR="00184D0B" w:rsidRDefault="00184D0B"/>
    <w:p w14:paraId="5427EC8A" w14:textId="77777777" w:rsidR="003B1F83" w:rsidRDefault="003B1F83"/>
    <w:p w14:paraId="1D70D34D" w14:textId="77777777" w:rsidR="00184D0B" w:rsidRDefault="00184D0B"/>
    <w:p w14:paraId="0C6705DF" w14:textId="77777777" w:rsidR="00184D0B" w:rsidRDefault="00184D0B"/>
    <w:p w14:paraId="6758FEC5" w14:textId="77777777" w:rsidR="00184D0B" w:rsidRDefault="00184D0B"/>
    <w:p w14:paraId="5C32C5B3" w14:textId="77777777" w:rsidR="00184D0B" w:rsidRDefault="00184D0B"/>
    <w:p w14:paraId="22D740B7" w14:textId="77777777" w:rsidR="00184D0B" w:rsidRDefault="00184D0B"/>
    <w:p w14:paraId="36DA7A68" w14:textId="77777777" w:rsidR="00184D0B" w:rsidRDefault="00184D0B"/>
    <w:p w14:paraId="7696BE05" w14:textId="77777777" w:rsidR="00184D0B" w:rsidRDefault="00184D0B"/>
    <w:p w14:paraId="1004C8A5" w14:textId="77777777" w:rsidR="00184D0B" w:rsidRDefault="00184D0B"/>
    <w:p w14:paraId="22921B1D" w14:textId="77777777" w:rsidR="00184D0B" w:rsidRDefault="00184D0B"/>
    <w:p w14:paraId="5A26F1B7" w14:textId="77777777" w:rsidR="00184D0B" w:rsidRDefault="00184D0B"/>
    <w:p w14:paraId="2313CC94" w14:textId="77777777" w:rsidR="00184D0B" w:rsidRDefault="00184D0B"/>
    <w:p w14:paraId="499C0E1A" w14:textId="77777777" w:rsidR="00184D0B" w:rsidRDefault="00184D0B"/>
    <w:p w14:paraId="02D5C81A" w14:textId="77777777" w:rsidR="00184D0B" w:rsidRDefault="00184D0B"/>
    <w:p w14:paraId="5E6A39F4" w14:textId="77777777" w:rsidR="00184D0B" w:rsidRDefault="00184D0B"/>
    <w:p w14:paraId="2C3E1B70" w14:textId="77777777" w:rsidR="00184D0B" w:rsidRDefault="00184D0B"/>
    <w:p w14:paraId="65AF6157" w14:textId="77777777" w:rsidR="00184D0B" w:rsidRDefault="00184D0B"/>
    <w:p w14:paraId="143635A7" w14:textId="77777777" w:rsidR="00184D0B" w:rsidRDefault="00184D0B"/>
    <w:p w14:paraId="7EB5027C" w14:textId="77777777" w:rsidR="00184D0B" w:rsidRDefault="00184D0B"/>
    <w:p w14:paraId="012D3F72" w14:textId="77777777" w:rsidR="00184D0B" w:rsidRDefault="00184D0B"/>
    <w:p w14:paraId="3FE79736" w14:textId="77777777" w:rsidR="00184D0B" w:rsidRDefault="00184D0B"/>
    <w:p w14:paraId="32A0BF32" w14:textId="77777777" w:rsidR="00184D0B" w:rsidRDefault="00184D0B"/>
    <w:p w14:paraId="5BD3B887" w14:textId="77777777" w:rsidR="00184D0B" w:rsidRDefault="00184D0B"/>
    <w:p w14:paraId="525B98B9" w14:textId="77777777" w:rsidR="00184D0B" w:rsidRDefault="00184D0B"/>
    <w:p w14:paraId="1EFEE07A" w14:textId="628F4D24" w:rsidR="00184D0B" w:rsidRDefault="00184D0B"/>
    <w:p w14:paraId="32F6780C" w14:textId="77777777" w:rsidR="00184D0B" w:rsidRDefault="00184D0B"/>
    <w:p w14:paraId="34682207" w14:textId="07D62A25" w:rsidR="00184D0B" w:rsidRDefault="00184D0B"/>
    <w:p w14:paraId="19EE2CD4" w14:textId="68E9A2E7" w:rsidR="00184D0B" w:rsidRDefault="00184D0B"/>
    <w:p w14:paraId="613A8307" w14:textId="77777777" w:rsidR="00184D0B" w:rsidRDefault="00184D0B"/>
    <w:p w14:paraId="1CC17E5C" w14:textId="77777777" w:rsidR="00184D0B" w:rsidRDefault="00184D0B"/>
    <w:p w14:paraId="46194898" w14:textId="77777777" w:rsidR="00184D0B" w:rsidRDefault="00184D0B"/>
    <w:p w14:paraId="5302B966" w14:textId="77777777" w:rsidR="00184D0B" w:rsidRDefault="00184D0B"/>
    <w:p w14:paraId="2A8F5127" w14:textId="77777777" w:rsidR="00184D0B" w:rsidRDefault="00184D0B"/>
    <w:p w14:paraId="1BC91CA3" w14:textId="77777777" w:rsidR="007050ED" w:rsidRPr="005E3C39" w:rsidRDefault="007050ED"/>
    <w:p w14:paraId="0D5C68F1" w14:textId="2C8DC8F5" w:rsidR="001C4B4E" w:rsidRDefault="007470F5" w:rsidP="007050ED">
      <w:pPr>
        <w:pStyle w:val="berschrift1"/>
      </w:pPr>
      <w:bookmarkStart w:id="9" w:name="_Toc307666266"/>
      <w:r>
        <w:lastRenderedPageBreak/>
        <w:t>Code</w:t>
      </w:r>
      <w:bookmarkEnd w:id="9"/>
    </w:p>
    <w:p w14:paraId="3F507455" w14:textId="524D12F4" w:rsidR="00353DD8" w:rsidRPr="00353DD8" w:rsidRDefault="00353DD8" w:rsidP="00353DD8">
      <w:r>
        <w:t>In diesem Abschnitt erklären wir kurz einige Codes, die wir verwendet haben.</w:t>
      </w:r>
    </w:p>
    <w:p w14:paraId="2D32AEB8" w14:textId="3C12AC06" w:rsidR="006312CC" w:rsidRDefault="003C06E9" w:rsidP="007050ED">
      <w:pPr>
        <w:pStyle w:val="berschrift2"/>
      </w:pPr>
      <w:bookmarkStart w:id="10" w:name="_Toc307666267"/>
      <w:r>
        <w:t>PHP</w:t>
      </w:r>
      <w:bookmarkEnd w:id="10"/>
    </w:p>
    <w:p w14:paraId="5328B042" w14:textId="426326CB" w:rsidR="00386EF7" w:rsidRDefault="00386EF7" w:rsidP="00386EF7">
      <w:r>
        <w:t xml:space="preserve">Das PHP ist hier in zwei Teile aufgeteilt. Einerseits haben wir die Funktionen in der </w:t>
      </w:r>
      <w:r w:rsidR="00036363">
        <w:rPr>
          <w:i/>
        </w:rPr>
        <w:t>commander.class.php</w:t>
      </w:r>
      <w:r w:rsidR="00ED6DF3">
        <w:t xml:space="preserve">, andererseits </w:t>
      </w:r>
      <w:r w:rsidR="00A16E51">
        <w:t xml:space="preserve">nimmt die </w:t>
      </w:r>
      <w:r w:rsidR="00A16E51" w:rsidRPr="007D516B">
        <w:rPr>
          <w:i/>
        </w:rPr>
        <w:t>commander.php</w:t>
      </w:r>
      <w:r w:rsidR="00935E09">
        <w:t xml:space="preserve"> die B</w:t>
      </w:r>
      <w:r w:rsidR="00A16E51">
        <w:t xml:space="preserve">efehle der </w:t>
      </w:r>
      <w:r w:rsidR="00DF5404">
        <w:t>html D</w:t>
      </w:r>
      <w:r w:rsidR="00C01ED9">
        <w:t>atei en</w:t>
      </w:r>
      <w:r w:rsidR="00DF5404">
        <w:t>t</w:t>
      </w:r>
      <w:r w:rsidR="00935E09">
        <w:t>gegen, sortiert sie und legt</w:t>
      </w:r>
      <w:r w:rsidR="00CD691A">
        <w:t xml:space="preserve"> den Ablauf fest.</w:t>
      </w:r>
    </w:p>
    <w:p w14:paraId="64583A96" w14:textId="77777777" w:rsidR="00036363" w:rsidRPr="00036363" w:rsidRDefault="00036363" w:rsidP="00386EF7"/>
    <w:p w14:paraId="76C6225C" w14:textId="53223BA4" w:rsidR="00A16E51" w:rsidRPr="00A16E51" w:rsidRDefault="009A50CC" w:rsidP="00A16E51">
      <w:pPr>
        <w:pStyle w:val="berschrift3"/>
      </w:pPr>
      <w:bookmarkStart w:id="11" w:name="_Toc307666268"/>
      <w:r>
        <w:t>c</w:t>
      </w:r>
      <w:r w:rsidR="003C06E9">
        <w:t>ommander.class.php</w:t>
      </w:r>
      <w:bookmarkEnd w:id="11"/>
    </w:p>
    <w:p w14:paraId="4C5032D9" w14:textId="35DE4733" w:rsidR="005D3E42" w:rsidRDefault="0039648E" w:rsidP="005D3E4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5E3297" wp14:editId="57C79422">
                <wp:simplePos x="0" y="0"/>
                <wp:positionH relativeFrom="column">
                  <wp:posOffset>0</wp:posOffset>
                </wp:positionH>
                <wp:positionV relativeFrom="paragraph">
                  <wp:posOffset>2367280</wp:posOffset>
                </wp:positionV>
                <wp:extent cx="5750560" cy="383540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466" y="20571"/>
                    <wp:lineTo x="21466" y="0"/>
                    <wp:lineTo x="0" y="0"/>
                  </wp:wrapPolygon>
                </wp:wrapTight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0560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DA3F6A" w14:textId="55240EBD" w:rsidR="00DF1B51" w:rsidRPr="002021C6" w:rsidRDefault="00DF1B51" w:rsidP="0039648E">
                            <w:pPr>
                              <w:pStyle w:val="Beschriftung"/>
                              <w:rPr>
                                <w:noProof/>
                                <w:sz w:val="19"/>
                                <w:lang w:eastAsia="de-DE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 : Verbindungs-Funktion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4" o:spid="_x0000_s1030" type="#_x0000_t202" style="position:absolute;margin-left:0;margin-top:186.4pt;width:452.8pt;height:30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" stroked="f">
                <v:textbox style="mso-fit-shape-to-text:t" inset="0,0,0,0">
                  <w:txbxContent>
                    <w:p w14:paraId="1BDA3F6A" w14:textId="55240EBD" w:rsidR="00DF1B51" w:rsidRPr="002021C6" w:rsidRDefault="00DF1B51" w:rsidP="0039648E">
                      <w:pPr>
                        <w:pStyle w:val="Beschriftung"/>
                        <w:rPr>
                          <w:noProof/>
                          <w:sz w:val="19"/>
                          <w:lang w:eastAsia="de-DE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 : Verbindungs-Funktion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B7D02">
        <w:rPr>
          <w:noProof/>
          <w:lang w:val="de-DE" w:eastAsia="de-DE"/>
        </w:rPr>
        <w:drawing>
          <wp:anchor distT="0" distB="0" distL="114300" distR="114300" simplePos="0" relativeHeight="251667456" behindDoc="0" locked="0" layoutInCell="1" allowOverlap="1" wp14:anchorId="44951C88" wp14:editId="765D5780">
            <wp:simplePos x="0" y="0"/>
            <wp:positionH relativeFrom="column">
              <wp:posOffset>0</wp:posOffset>
            </wp:positionH>
            <wp:positionV relativeFrom="paragraph">
              <wp:posOffset>86360</wp:posOffset>
            </wp:positionV>
            <wp:extent cx="5750560" cy="2223770"/>
            <wp:effectExtent l="0" t="0" r="0" b="11430"/>
            <wp:wrapTight wrapText="bothSides">
              <wp:wrapPolygon edited="0">
                <wp:start x="0" y="0"/>
                <wp:lineTo x="0" y="21464"/>
                <wp:lineTo x="21466" y="21464"/>
                <wp:lineTo x="21466" y="0"/>
                <wp:lineTo x="0" y="0"/>
              </wp:wrapPolygon>
            </wp:wrapTight>
            <wp:docPr id="8" name="Bild 8" descr="MacBookPro:Users:nicola:Desktop:Passerelle 2015:FunctionConnect(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Pro:Users:nicola:Desktop:Passerelle 2015:FunctionConnect(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B97CF" w14:textId="77777777" w:rsidR="005D3E42" w:rsidRDefault="005D3E42" w:rsidP="005D3E42"/>
    <w:p w14:paraId="26BBA609" w14:textId="77777777" w:rsidR="005D3E42" w:rsidRDefault="005D3E42" w:rsidP="005D3E42"/>
    <w:p w14:paraId="07DD65D7" w14:textId="77777777" w:rsidR="005D3E42" w:rsidRDefault="005D3E42" w:rsidP="005D3E42"/>
    <w:p w14:paraId="53988FEB" w14:textId="77777777" w:rsidR="005D3E42" w:rsidRDefault="005D3E42" w:rsidP="005D3E42"/>
    <w:p w14:paraId="1ED607A9" w14:textId="77777777" w:rsidR="005D3E42" w:rsidRDefault="005D3E42" w:rsidP="005D3E42"/>
    <w:p w14:paraId="13F09758" w14:textId="77777777" w:rsidR="005D3E42" w:rsidRDefault="005D3E42" w:rsidP="005D3E42"/>
    <w:p w14:paraId="0FEAC03F" w14:textId="77777777" w:rsidR="005D3E42" w:rsidRDefault="005D3E42" w:rsidP="005D3E42"/>
    <w:p w14:paraId="3BDDE9FC" w14:textId="77777777" w:rsidR="005D3E42" w:rsidRDefault="005D3E42" w:rsidP="005D3E42"/>
    <w:p w14:paraId="4B662BC2" w14:textId="77777777" w:rsidR="005D3E42" w:rsidRDefault="005D3E42" w:rsidP="005D3E42"/>
    <w:p w14:paraId="29A988B2" w14:textId="6FCD64CC" w:rsidR="005D3E42" w:rsidRDefault="005D3E42" w:rsidP="005D3E42"/>
    <w:p w14:paraId="67EDD89F" w14:textId="77777777" w:rsidR="005D3E42" w:rsidRDefault="005D3E42" w:rsidP="005D3E42"/>
    <w:p w14:paraId="2A9C424D" w14:textId="77777777" w:rsidR="005D3E42" w:rsidRDefault="005D3E42" w:rsidP="005D3E42"/>
    <w:p w14:paraId="47A84516" w14:textId="77777777" w:rsidR="005D3E42" w:rsidRDefault="005D3E42" w:rsidP="005D3E42"/>
    <w:p w14:paraId="15BE61F6" w14:textId="77777777" w:rsidR="001573CF" w:rsidRDefault="001573CF" w:rsidP="005D3E42"/>
    <w:p w14:paraId="43C0E811" w14:textId="77777777" w:rsidR="001573CF" w:rsidRDefault="001573CF" w:rsidP="005D3E42"/>
    <w:p w14:paraId="5A93BBE0" w14:textId="77777777" w:rsidR="001573CF" w:rsidRDefault="001573CF" w:rsidP="005D3E42"/>
    <w:p w14:paraId="709B6932" w14:textId="77777777" w:rsidR="001573CF" w:rsidRDefault="001573CF" w:rsidP="005D3E42"/>
    <w:p w14:paraId="5AF2A574" w14:textId="77777777" w:rsidR="002A17CC" w:rsidRDefault="007F5A81" w:rsidP="005D3E42">
      <w:r>
        <w:rPr>
          <w:i/>
        </w:rPr>
        <w:t>socket_create</w:t>
      </w:r>
      <w:r>
        <w:t xml:space="preserve"> ist eine Funktion</w:t>
      </w:r>
      <w:r w:rsidR="002A17CC">
        <w:t>, welche im PHP integriert ist.</w:t>
      </w:r>
    </w:p>
    <w:p w14:paraId="151FA7CA" w14:textId="7059F750" w:rsidR="001573CF" w:rsidRDefault="00557B9E" w:rsidP="005D3E42">
      <w:r>
        <w:t xml:space="preserve">Das erste Parameter </w:t>
      </w:r>
      <w:r>
        <w:rPr>
          <w:i/>
        </w:rPr>
        <w:t>AF_INET</w:t>
      </w:r>
      <w:r w:rsidR="00C57E60">
        <w:t xml:space="preserve"> legt legt in diesem falle die Protokollfamilie</w:t>
      </w:r>
      <w:r w:rsidR="00C57E60" w:rsidRPr="00C57E60">
        <w:t xml:space="preserve"> </w:t>
      </w:r>
      <w:r w:rsidR="00C57E60">
        <w:t>IPv4 fest.</w:t>
      </w:r>
      <w:r w:rsidR="002A17CC">
        <w:t xml:space="preserve"> </w:t>
      </w:r>
      <w:r w:rsidR="002A17CC">
        <w:rPr>
          <w:i/>
        </w:rPr>
        <w:t>SOCK_STREAM</w:t>
      </w:r>
      <w:r w:rsidR="002A17CC">
        <w:t xml:space="preserve"> </w:t>
      </w:r>
      <w:r w:rsidR="008B131C">
        <w:t xml:space="preserve">steht für den Kommunikationstyp, den dieser Socket verwendet und </w:t>
      </w:r>
      <w:r w:rsidR="008B131C">
        <w:rPr>
          <w:i/>
        </w:rPr>
        <w:t>SOL_TCP</w:t>
      </w:r>
      <w:r w:rsidR="008B131C">
        <w:t xml:space="preserve"> </w:t>
      </w:r>
      <w:r w:rsidR="00CE0607">
        <w:t>bestimmt</w:t>
      </w:r>
      <w:r w:rsidR="00FA281A">
        <w:t xml:space="preserve"> das P</w:t>
      </w:r>
      <w:r w:rsidR="00CE0607">
        <w:t>rotokoll.</w:t>
      </w:r>
    </w:p>
    <w:p w14:paraId="3DD35B15" w14:textId="77777777" w:rsidR="00CE0607" w:rsidRPr="008B131C" w:rsidRDefault="00CE0607" w:rsidP="005D3E42"/>
    <w:p w14:paraId="7A74B756" w14:textId="2112C807" w:rsidR="001573CF" w:rsidRPr="00721DE6" w:rsidRDefault="00C2750A" w:rsidP="005D3E42">
      <w:r>
        <w:t>Im zweiten Absatz werden die Verbindungsp</w:t>
      </w:r>
      <w:r w:rsidR="00CE0607">
        <w:t xml:space="preserve">arameter, die der Socket entgegennehmen soll, definiert. </w:t>
      </w:r>
      <w:r w:rsidR="004E6C8A">
        <w:t xml:space="preserve">Im </w:t>
      </w:r>
      <w:r w:rsidR="004E6C8A">
        <w:rPr>
          <w:i/>
        </w:rPr>
        <w:t>while-Loop</w:t>
      </w:r>
      <w:r w:rsidR="004E6C8A">
        <w:t xml:space="preserve"> befindet sich das </w:t>
      </w:r>
      <w:r w:rsidR="004E6C8A">
        <w:rPr>
          <w:i/>
        </w:rPr>
        <w:t>socket_read</w:t>
      </w:r>
      <w:r w:rsidR="004E6C8A">
        <w:t xml:space="preserve">, welches </w:t>
      </w:r>
      <w:r w:rsidR="008533B6">
        <w:t>die Antwort</w:t>
      </w:r>
      <w:r w:rsidR="00721DE6">
        <w:t xml:space="preserve"> der Matrix in der Variable </w:t>
      </w:r>
      <w:r w:rsidR="00721DE6" w:rsidRPr="00721DE6">
        <w:rPr>
          <w:i/>
        </w:rPr>
        <w:t>$resp</w:t>
      </w:r>
      <w:r w:rsidR="00721DE6">
        <w:t xml:space="preserve"> speichert.</w:t>
      </w:r>
    </w:p>
    <w:p w14:paraId="6AAA5EF7" w14:textId="5B26527B" w:rsidR="001573CF" w:rsidRDefault="00CE28E7" w:rsidP="005D3E42">
      <w:r>
        <w:rPr>
          <w:noProof/>
          <w:lang w:val="de-DE" w:eastAsia="de-DE"/>
        </w:rPr>
        <w:drawing>
          <wp:anchor distT="0" distB="0" distL="114300" distR="114300" simplePos="0" relativeHeight="251669504" behindDoc="0" locked="0" layoutInCell="1" allowOverlap="1" wp14:anchorId="1F3BD107" wp14:editId="4F094288">
            <wp:simplePos x="0" y="0"/>
            <wp:positionH relativeFrom="column">
              <wp:posOffset>-635</wp:posOffset>
            </wp:positionH>
            <wp:positionV relativeFrom="paragraph">
              <wp:posOffset>127000</wp:posOffset>
            </wp:positionV>
            <wp:extent cx="5626100" cy="2016760"/>
            <wp:effectExtent l="0" t="0" r="12700" b="0"/>
            <wp:wrapTight wrapText="bothSides">
              <wp:wrapPolygon edited="0">
                <wp:start x="0" y="0"/>
                <wp:lineTo x="0" y="21219"/>
                <wp:lineTo x="21551" y="21219"/>
                <wp:lineTo x="21551" y="0"/>
                <wp:lineTo x="0" y="0"/>
              </wp:wrapPolygon>
            </wp:wrapTight>
            <wp:docPr id="11" name="Bild 11" descr="MacBookPro:Users:nicola:Desktop:Passerelle 2015:Over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BookPro:Users:nicola:Desktop:Passerelle 2015:Overwrit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A2C55" w14:textId="7CA4D903" w:rsidR="001573CF" w:rsidRDefault="001573CF" w:rsidP="005D3E42"/>
    <w:p w14:paraId="1253835C" w14:textId="05D98E80" w:rsidR="001573CF" w:rsidRDefault="001573CF" w:rsidP="005D3E42"/>
    <w:p w14:paraId="28E32907" w14:textId="4787DF63" w:rsidR="001573CF" w:rsidRDefault="001573CF" w:rsidP="005D3E42"/>
    <w:p w14:paraId="2DA9CBC2" w14:textId="1E7A8494" w:rsidR="001573CF" w:rsidRDefault="001573CF" w:rsidP="005D3E42"/>
    <w:p w14:paraId="65FA9FA0" w14:textId="77777777" w:rsidR="001573CF" w:rsidRDefault="001573CF" w:rsidP="005D3E42"/>
    <w:p w14:paraId="1D6F30EA" w14:textId="77777777" w:rsidR="005D3E42" w:rsidRDefault="005D3E42" w:rsidP="005D3E42"/>
    <w:p w14:paraId="4DB44544" w14:textId="2414C35E" w:rsidR="005D3E42" w:rsidRDefault="005D3E42" w:rsidP="005D3E42"/>
    <w:p w14:paraId="17D22DC1" w14:textId="77777777" w:rsidR="005D3E42" w:rsidRDefault="005D3E42" w:rsidP="005D3E42"/>
    <w:p w14:paraId="7531F5BD" w14:textId="77777777" w:rsidR="005D3E42" w:rsidRDefault="005D3E42" w:rsidP="005D3E42"/>
    <w:p w14:paraId="18AD4F72" w14:textId="77777777" w:rsidR="005D3E42" w:rsidRDefault="005D3E42" w:rsidP="005D3E42"/>
    <w:p w14:paraId="4BCD7E96" w14:textId="4CC53AFC" w:rsidR="005D3E42" w:rsidRDefault="005D3E42" w:rsidP="005D3E42"/>
    <w:p w14:paraId="75F2D251" w14:textId="77B9D32F" w:rsidR="00FB7D02" w:rsidRDefault="00FB7D02" w:rsidP="005D3E42"/>
    <w:p w14:paraId="1949B01E" w14:textId="77777777" w:rsidR="00FC3A16" w:rsidRDefault="00FC3A16" w:rsidP="005D3E42">
      <w:pPr>
        <w:rPr>
          <w:i/>
        </w:rPr>
      </w:pPr>
    </w:p>
    <w:p w14:paraId="3AF62F6A" w14:textId="38ABD710" w:rsidR="00FC3A16" w:rsidRDefault="00FC3A16" w:rsidP="005D3E42">
      <w:pPr>
        <w:rPr>
          <w:i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61277B" wp14:editId="336650D6">
                <wp:simplePos x="0" y="0"/>
                <wp:positionH relativeFrom="column">
                  <wp:posOffset>-635</wp:posOffset>
                </wp:positionH>
                <wp:positionV relativeFrom="paragraph">
                  <wp:posOffset>60960</wp:posOffset>
                </wp:positionV>
                <wp:extent cx="4457700" cy="383540"/>
                <wp:effectExtent l="0" t="0" r="12700" b="0"/>
                <wp:wrapTight wrapText="bothSides">
                  <wp:wrapPolygon edited="0">
                    <wp:start x="0" y="0"/>
                    <wp:lineTo x="0" y="20026"/>
                    <wp:lineTo x="21538" y="20026"/>
                    <wp:lineTo x="21538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F302945" w14:textId="2697FB04" w:rsidR="00DF1B51" w:rsidRPr="006F0AEE" w:rsidRDefault="00DF1B51" w:rsidP="003E0D1D">
                            <w:pPr>
                              <w:pStyle w:val="Beschriftung"/>
                              <w:rPr>
                                <w:noProof/>
                                <w:sz w:val="19"/>
                                <w:lang w:eastAsia="de-DE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 : Class Commander </w:t>
                            </w:r>
                            <w:r>
                              <w:rPr>
                                <w:lang w:val="de-CH"/>
                              </w:rPr>
                              <w:t>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margin-left:0;margin-top:4.8pt;width:351pt;height:30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" stroked="f">
                <v:textbox style="mso-fit-shape-to-text:t" inset="0,0,0,0">
                  <w:txbxContent>
                    <w:p w14:paraId="2F302945" w14:textId="2697FB04" w:rsidR="00DF1B51" w:rsidRPr="006F0AEE" w:rsidRDefault="00DF1B51" w:rsidP="003E0D1D">
                      <w:pPr>
                        <w:pStyle w:val="Beschriftung"/>
                        <w:rPr>
                          <w:noProof/>
                          <w:sz w:val="19"/>
                          <w:lang w:eastAsia="de-DE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 : Class Commander </w:t>
                      </w:r>
                      <w:r>
                        <w:rPr>
                          <w:lang w:val="de-CH"/>
                        </w:rPr>
                        <w:t>Attribute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185B80C" w14:textId="77777777" w:rsidR="00FC3A16" w:rsidRDefault="00FC3A16" w:rsidP="005D3E42">
      <w:pPr>
        <w:rPr>
          <w:i/>
        </w:rPr>
      </w:pPr>
    </w:p>
    <w:p w14:paraId="51F26339" w14:textId="77777777" w:rsidR="00FC3A16" w:rsidRDefault="00FC3A16" w:rsidP="005D3E42">
      <w:pPr>
        <w:rPr>
          <w:i/>
        </w:rPr>
      </w:pPr>
    </w:p>
    <w:p w14:paraId="3B522072" w14:textId="1E40D804" w:rsidR="00FB7D02" w:rsidRPr="000D4DD3" w:rsidRDefault="000D4DD3" w:rsidP="005D3E42">
      <w:r>
        <w:rPr>
          <w:i/>
        </w:rPr>
        <w:t xml:space="preserve">class Commander </w:t>
      </w:r>
      <w:r>
        <w:t xml:space="preserve">ist die </w:t>
      </w:r>
      <w:r w:rsidR="008A6714">
        <w:t>Source Datei</w:t>
      </w:r>
      <w:r w:rsidR="00813623">
        <w:t xml:space="preserve">. Die Attribute haben oft gleiche Namen. Um sie </w:t>
      </w:r>
      <w:r w:rsidR="0016512C">
        <w:t>besser auseinander</w:t>
      </w:r>
      <w:r w:rsidR="00813623">
        <w:t>halten</w:t>
      </w:r>
      <w:r w:rsidR="0016512C">
        <w:t xml:space="preserve"> zu können</w:t>
      </w:r>
      <w:r w:rsidR="00813623">
        <w:t xml:space="preserve">, werden sie in einer Funktion mit dem </w:t>
      </w:r>
      <w:r w:rsidR="0016512C">
        <w:t xml:space="preserve">Präfix </w:t>
      </w:r>
      <w:r w:rsidR="0016512C">
        <w:rPr>
          <w:i/>
        </w:rPr>
        <w:t>p</w:t>
      </w:r>
      <w:r w:rsidR="0016512C">
        <w:t xml:space="preserve"> versehen.</w:t>
      </w:r>
      <w:r w:rsidR="00813623">
        <w:t xml:space="preserve"> </w:t>
      </w:r>
      <w:r w:rsidR="008A6714">
        <w:t xml:space="preserve"> </w:t>
      </w:r>
    </w:p>
    <w:p w14:paraId="58B38729" w14:textId="77777777" w:rsidR="00FB7D02" w:rsidRDefault="00FB7D02" w:rsidP="005D3E42"/>
    <w:p w14:paraId="7A551040" w14:textId="77777777" w:rsidR="00FB7D02" w:rsidRDefault="00FB7D02" w:rsidP="005D3E42"/>
    <w:p w14:paraId="2C5D57B8" w14:textId="526129E9" w:rsidR="00FB7D02" w:rsidRDefault="00A27952" w:rsidP="005D3E42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919EEA" wp14:editId="3CBF5DB6">
                <wp:simplePos x="0" y="0"/>
                <wp:positionH relativeFrom="column">
                  <wp:posOffset>-8890</wp:posOffset>
                </wp:positionH>
                <wp:positionV relativeFrom="paragraph">
                  <wp:posOffset>2759075</wp:posOffset>
                </wp:positionV>
                <wp:extent cx="4237990" cy="383540"/>
                <wp:effectExtent l="0" t="0" r="3810" b="0"/>
                <wp:wrapTight wrapText="bothSides">
                  <wp:wrapPolygon edited="0">
                    <wp:start x="0" y="0"/>
                    <wp:lineTo x="0" y="20026"/>
                    <wp:lineTo x="21490" y="20026"/>
                    <wp:lineTo x="21490" y="0"/>
                    <wp:lineTo x="0" y="0"/>
                  </wp:wrapPolygon>
                </wp:wrapTight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990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9641B8" w14:textId="38AF2ED7" w:rsidR="00DF1B51" w:rsidRPr="00281435" w:rsidRDefault="00DF1B51" w:rsidP="00A27952">
                            <w:pPr>
                              <w:pStyle w:val="Beschriftung"/>
                              <w:rPr>
                                <w:noProof/>
                                <w:sz w:val="19"/>
                                <w:lang w:eastAsia="de-DE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 : Route-Funktion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6" o:spid="_x0000_s1032" type="#_x0000_t202" style="position:absolute;margin-left:-.65pt;margin-top:217.25pt;width:333.7pt;height:30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" stroked="f">
                <v:textbox style="mso-fit-shape-to-text:t" inset="0,0,0,0">
                  <w:txbxContent>
                    <w:p w14:paraId="469641B8" w14:textId="38AF2ED7" w:rsidR="00DF1B51" w:rsidRPr="00281435" w:rsidRDefault="00DF1B51" w:rsidP="00A27952">
                      <w:pPr>
                        <w:pStyle w:val="Beschriftung"/>
                        <w:rPr>
                          <w:noProof/>
                          <w:sz w:val="19"/>
                          <w:lang w:eastAsia="de-DE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 : Route-Funktion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de-DE" w:eastAsia="de-DE"/>
        </w:rPr>
        <w:drawing>
          <wp:anchor distT="0" distB="0" distL="114300" distR="114300" simplePos="0" relativeHeight="251668480" behindDoc="0" locked="0" layoutInCell="1" allowOverlap="1" wp14:anchorId="1B1B802E" wp14:editId="43CD4A8B">
            <wp:simplePos x="0" y="0"/>
            <wp:positionH relativeFrom="column">
              <wp:posOffset>-8890</wp:posOffset>
            </wp:positionH>
            <wp:positionV relativeFrom="paragraph">
              <wp:posOffset>-408940</wp:posOffset>
            </wp:positionV>
            <wp:extent cx="4237990" cy="3110865"/>
            <wp:effectExtent l="0" t="0" r="3810" b="0"/>
            <wp:wrapTight wrapText="bothSides">
              <wp:wrapPolygon edited="0">
                <wp:start x="0" y="0"/>
                <wp:lineTo x="0" y="21340"/>
                <wp:lineTo x="21490" y="21340"/>
                <wp:lineTo x="21490" y="0"/>
                <wp:lineTo x="0" y="0"/>
              </wp:wrapPolygon>
            </wp:wrapTight>
            <wp:docPr id="10" name="Bild 10" descr="MacBookPro:Users:nicola:Desktop:Passerelle 2015:FunctionR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BookPro:Users:nicola:Desktop:Passerelle 2015:FunctionRou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FA0D" w14:textId="77777777" w:rsidR="00FB7D02" w:rsidRDefault="00FB7D02" w:rsidP="005D3E42"/>
    <w:p w14:paraId="257E26D9" w14:textId="77777777" w:rsidR="005D3E42" w:rsidRDefault="005D3E42" w:rsidP="005D3E42"/>
    <w:p w14:paraId="73A50AF3" w14:textId="77777777" w:rsidR="005D3E42" w:rsidRDefault="005D3E42" w:rsidP="005D3E42"/>
    <w:p w14:paraId="1DA20E5B" w14:textId="390F7892" w:rsidR="005D3E42" w:rsidRDefault="005D3E42" w:rsidP="005D3E42"/>
    <w:p w14:paraId="6D0D791F" w14:textId="77777777" w:rsidR="005D3E42" w:rsidRDefault="005D3E42" w:rsidP="005D3E42"/>
    <w:p w14:paraId="38EC7FB7" w14:textId="77777777" w:rsidR="005D3E42" w:rsidRDefault="005D3E42" w:rsidP="005D3E42"/>
    <w:p w14:paraId="3360FFAA" w14:textId="77777777" w:rsidR="00FB7D02" w:rsidRDefault="00FB7D02" w:rsidP="005D3E42"/>
    <w:p w14:paraId="2B3CEB22" w14:textId="77777777" w:rsidR="00FB7D02" w:rsidRDefault="00FB7D02" w:rsidP="005D3E42"/>
    <w:p w14:paraId="5B15510A" w14:textId="77777777" w:rsidR="00FB7D02" w:rsidRDefault="00FB7D02" w:rsidP="005D3E42"/>
    <w:p w14:paraId="5BD2D6BB" w14:textId="77777777" w:rsidR="00FB7D02" w:rsidRDefault="00FB7D02" w:rsidP="005D3E42"/>
    <w:p w14:paraId="4284A591" w14:textId="22EB88A9" w:rsidR="00FB7D02" w:rsidRDefault="00FB7D02" w:rsidP="005D3E42"/>
    <w:p w14:paraId="75D07926" w14:textId="29B5C052" w:rsidR="00FB7D02" w:rsidRDefault="00FB7D02" w:rsidP="005D3E42"/>
    <w:p w14:paraId="59805005" w14:textId="77777777" w:rsidR="00FB7D02" w:rsidRDefault="00FB7D02" w:rsidP="005D3E42"/>
    <w:p w14:paraId="2A8AABD4" w14:textId="56CF55B5" w:rsidR="00FB7D02" w:rsidRDefault="00FB7D02" w:rsidP="005D3E42"/>
    <w:p w14:paraId="24EEBFF4" w14:textId="77777777" w:rsidR="00FB7D02" w:rsidRDefault="00FB7D02" w:rsidP="005D3E42"/>
    <w:p w14:paraId="7646C89B" w14:textId="77777777" w:rsidR="00FB7D02" w:rsidRDefault="00FB7D02" w:rsidP="005D3E42"/>
    <w:p w14:paraId="148AE1C4" w14:textId="77777777" w:rsidR="00FB7D02" w:rsidRDefault="00FB7D02" w:rsidP="005D3E42"/>
    <w:p w14:paraId="2F03CEA2" w14:textId="77777777" w:rsidR="00FB7D02" w:rsidRDefault="00FB7D02" w:rsidP="005D3E42"/>
    <w:p w14:paraId="401AD9B2" w14:textId="77777777" w:rsidR="00FB7D02" w:rsidRDefault="00FB7D02" w:rsidP="005D3E42"/>
    <w:p w14:paraId="611E4805" w14:textId="635B5B55" w:rsidR="00FB7D02" w:rsidRPr="00E94502" w:rsidRDefault="005A2B48" w:rsidP="005D3E42">
      <w:r>
        <w:t>In dieser Funktion wird festgelegt, welche Funktionen entgegen genommen werden können.</w:t>
      </w:r>
      <w:r w:rsidR="00E94502">
        <w:t xml:space="preserve"> </w:t>
      </w:r>
      <w:r w:rsidR="00E94502">
        <w:rPr>
          <w:i/>
        </w:rPr>
        <w:t>$pOutput = null</w:t>
      </w:r>
      <w:r w:rsidR="005E34E9">
        <w:t xml:space="preserve"> ist so deklariert, weil die</w:t>
      </w:r>
      <w:r w:rsidR="00DE2707">
        <w:t>se</w:t>
      </w:r>
      <w:r w:rsidR="005E34E9">
        <w:t xml:space="preserve"> Funktion sowohl</w:t>
      </w:r>
      <w:r w:rsidR="00DE2707">
        <w:t xml:space="preserve"> für die </w:t>
      </w:r>
      <w:r w:rsidR="005C26FA">
        <w:t>8x8 Matrix</w:t>
      </w:r>
      <w:r w:rsidR="005E34E9">
        <w:t xml:space="preserve"> als auch </w:t>
      </w:r>
      <w:r w:rsidR="005C26FA">
        <w:t xml:space="preserve">für </w:t>
      </w:r>
      <w:r w:rsidR="005E34E9">
        <w:t xml:space="preserve">die </w:t>
      </w:r>
      <w:r w:rsidR="005C26FA">
        <w:t>Toolbox</w:t>
      </w:r>
      <w:r w:rsidR="005E34E9">
        <w:t xml:space="preserve"> </w:t>
      </w:r>
      <w:r w:rsidR="00DE2707">
        <w:t>anwendbar sein s</w:t>
      </w:r>
      <w:r w:rsidR="007B47B5">
        <w:t>oll.</w:t>
      </w:r>
    </w:p>
    <w:p w14:paraId="673995A1" w14:textId="77777777" w:rsidR="00FB7D02" w:rsidRDefault="00FB7D02" w:rsidP="005D3E42"/>
    <w:p w14:paraId="272E2598" w14:textId="4F31EFD2" w:rsidR="00FB7D02" w:rsidRDefault="00687571" w:rsidP="005D3E42">
      <w:r>
        <w:rPr>
          <w:i/>
        </w:rPr>
        <w:t>Socket_write</w:t>
      </w:r>
      <w:r>
        <w:t xml:space="preserve"> ist die Funktion, welche mit der Matrix</w:t>
      </w:r>
      <w:r w:rsidR="006249D5">
        <w:t xml:space="preserve"> kommuniziert</w:t>
      </w:r>
      <w:r w:rsidR="00F34031">
        <w:t>.</w:t>
      </w:r>
    </w:p>
    <w:p w14:paraId="6AF6950C" w14:textId="77777777" w:rsidR="00DF2D70" w:rsidRDefault="00DF2D70" w:rsidP="005D3E42"/>
    <w:p w14:paraId="49CA24E7" w14:textId="77777777" w:rsidR="00DF2D70" w:rsidRPr="005D3E42" w:rsidRDefault="00DF2D70" w:rsidP="005D3E42"/>
    <w:p w14:paraId="6815872D" w14:textId="2F888AA6" w:rsidR="009A50CC" w:rsidRDefault="009A50CC" w:rsidP="009A50CC">
      <w:pPr>
        <w:pStyle w:val="berschrift3"/>
      </w:pPr>
      <w:bookmarkStart w:id="12" w:name="_Toc307666269"/>
      <w:r>
        <w:t>commander.php</w:t>
      </w:r>
      <w:bookmarkEnd w:id="12"/>
    </w:p>
    <w:p w14:paraId="71D3F837" w14:textId="76BE89EC" w:rsidR="005D3E42" w:rsidRDefault="00482B9E" w:rsidP="005D3E4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BE1DD8" wp14:editId="468BABBA">
                <wp:simplePos x="0" y="0"/>
                <wp:positionH relativeFrom="column">
                  <wp:posOffset>0</wp:posOffset>
                </wp:positionH>
                <wp:positionV relativeFrom="paragraph">
                  <wp:posOffset>3222625</wp:posOffset>
                </wp:positionV>
                <wp:extent cx="4914900" cy="383540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544" y="20571"/>
                    <wp:lineTo x="21544" y="0"/>
                    <wp:lineTo x="0" y="0"/>
                  </wp:wrapPolygon>
                </wp:wrapTight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C07AA53" w14:textId="37097F5B" w:rsidR="00DF1B51" w:rsidRPr="0046203C" w:rsidRDefault="00DF1B51" w:rsidP="00482B9E">
                            <w:pPr>
                              <w:pStyle w:val="Beschriftung"/>
                              <w:rPr>
                                <w:noProof/>
                                <w:sz w:val="19"/>
                                <w:lang w:eastAsia="de-DE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="00901B9F">
                              <w:t> : TypeRecog</w:t>
                            </w:r>
                            <w:r>
                              <w:t>nition Protokoll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7" o:spid="_x0000_s1033" type="#_x0000_t202" style="position:absolute;margin-left:0;margin-top:253.75pt;width:387pt;height:30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" stroked="f">
                <v:textbox style="mso-fit-shape-to-text:t" inset="0,0,0,0">
                  <w:txbxContent>
                    <w:p w14:paraId="5C07AA53" w14:textId="37097F5B" w:rsidR="00DF1B51" w:rsidRPr="0046203C" w:rsidRDefault="00DF1B51" w:rsidP="00482B9E">
                      <w:pPr>
                        <w:pStyle w:val="Beschriftung"/>
                        <w:rPr>
                          <w:noProof/>
                          <w:sz w:val="19"/>
                          <w:lang w:eastAsia="de-DE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="00901B9F">
                        <w:t> : TypeRecog</w:t>
                      </w:r>
                      <w:r>
                        <w:t>nition Protokoll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de-DE" w:eastAsia="de-DE"/>
        </w:rPr>
        <w:drawing>
          <wp:anchor distT="0" distB="0" distL="114300" distR="114300" simplePos="0" relativeHeight="251674624" behindDoc="0" locked="0" layoutInCell="1" allowOverlap="1" wp14:anchorId="229A230B" wp14:editId="6D4CBF2B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4914900" cy="3114040"/>
            <wp:effectExtent l="0" t="0" r="12700" b="10160"/>
            <wp:wrapTight wrapText="bothSides">
              <wp:wrapPolygon edited="0">
                <wp:start x="0" y="0"/>
                <wp:lineTo x="0" y="21494"/>
                <wp:lineTo x="21544" y="21494"/>
                <wp:lineTo x="21544" y="0"/>
                <wp:lineTo x="0" y="0"/>
              </wp:wrapPolygon>
            </wp:wrapTight>
            <wp:docPr id="19" name="Bild 19" descr="MacBookPro:Users:nicola:Desktop:Passerelle 2015:switch-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BookPro:Users:nicola:Desktop:Passerelle 2015:switch-comman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64193" w14:textId="4E100321" w:rsidR="005D3E42" w:rsidRDefault="005D3E42" w:rsidP="005D3E42"/>
    <w:p w14:paraId="7B6E9E4F" w14:textId="77777777" w:rsidR="005D3E42" w:rsidRDefault="005D3E42" w:rsidP="005D3E42"/>
    <w:p w14:paraId="5DBC2AEB" w14:textId="77777777" w:rsidR="005D3E42" w:rsidRDefault="005D3E42" w:rsidP="005D3E42"/>
    <w:p w14:paraId="16C75AB5" w14:textId="77777777" w:rsidR="005D3E42" w:rsidRDefault="005D3E42" w:rsidP="005D3E42"/>
    <w:p w14:paraId="78EF835A" w14:textId="77777777" w:rsidR="005D3E42" w:rsidRDefault="005D3E42" w:rsidP="005D3E42"/>
    <w:p w14:paraId="178F1D57" w14:textId="77777777" w:rsidR="005D3E42" w:rsidRDefault="005D3E42" w:rsidP="005D3E42"/>
    <w:p w14:paraId="68656001" w14:textId="77777777" w:rsidR="005D3E42" w:rsidRDefault="005D3E42" w:rsidP="005D3E42"/>
    <w:p w14:paraId="1420F88F" w14:textId="506FCCC9" w:rsidR="005D3E42" w:rsidRDefault="005D3E42" w:rsidP="005D3E42"/>
    <w:p w14:paraId="4FEC3288" w14:textId="77777777" w:rsidR="005D3E42" w:rsidRDefault="005D3E42" w:rsidP="005D3E42"/>
    <w:p w14:paraId="335B682B" w14:textId="77777777" w:rsidR="005D3E42" w:rsidRDefault="005D3E42" w:rsidP="005D3E42"/>
    <w:p w14:paraId="54B80E84" w14:textId="77777777" w:rsidR="005D3E42" w:rsidRDefault="005D3E42" w:rsidP="005D3E42"/>
    <w:p w14:paraId="3411B013" w14:textId="77777777" w:rsidR="005D3E42" w:rsidRDefault="005D3E42" w:rsidP="005D3E42"/>
    <w:p w14:paraId="259CA5BE" w14:textId="77777777" w:rsidR="005D3E42" w:rsidRDefault="005D3E42" w:rsidP="005D3E42"/>
    <w:p w14:paraId="058F1F87" w14:textId="77777777" w:rsidR="005D3E42" w:rsidRDefault="005D3E42" w:rsidP="005D3E42"/>
    <w:p w14:paraId="5EB925AE" w14:textId="77777777" w:rsidR="005D3E42" w:rsidRDefault="005D3E42" w:rsidP="005D3E42"/>
    <w:p w14:paraId="023A2A4C" w14:textId="77777777" w:rsidR="00877B45" w:rsidRDefault="00877B45" w:rsidP="005D3E42"/>
    <w:p w14:paraId="0C754678" w14:textId="77777777" w:rsidR="00877B45" w:rsidRDefault="00877B45" w:rsidP="005D3E42"/>
    <w:p w14:paraId="0A1D22CF" w14:textId="77777777" w:rsidR="00877B45" w:rsidRDefault="00877B45" w:rsidP="005D3E42"/>
    <w:p w14:paraId="1ACD0A50" w14:textId="77777777" w:rsidR="00877B45" w:rsidRDefault="00877B45" w:rsidP="005D3E42"/>
    <w:p w14:paraId="47116AF5" w14:textId="77777777" w:rsidR="00877B45" w:rsidRDefault="00877B45" w:rsidP="005D3E42"/>
    <w:p w14:paraId="024103AD" w14:textId="45AC1968" w:rsidR="00877B45" w:rsidRDefault="00877B45" w:rsidP="005D3E42"/>
    <w:p w14:paraId="1336A45F" w14:textId="77777777" w:rsidR="00877B45" w:rsidRDefault="00877B45" w:rsidP="005D3E42"/>
    <w:p w14:paraId="51A5AFB6" w14:textId="586C83B6" w:rsidR="00E319BF" w:rsidRDefault="00150E85" w:rsidP="005D3E42">
      <w:r>
        <w:t xml:space="preserve">Diese Datei nimmt Parameter vom </w:t>
      </w:r>
      <w:r>
        <w:rPr>
          <w:i/>
        </w:rPr>
        <w:t>sendCommand.js</w:t>
      </w:r>
      <w:r>
        <w:t xml:space="preserve"> entgegen</w:t>
      </w:r>
      <w:r w:rsidR="007216DE">
        <w:t xml:space="preserve"> und bestimmt den Ablauf des Vorgangs. Mit dem </w:t>
      </w:r>
      <w:r w:rsidR="00610504">
        <w:rPr>
          <w:i/>
        </w:rPr>
        <w:t xml:space="preserve">case </w:t>
      </w:r>
      <w:r w:rsidR="00610504">
        <w:t xml:space="preserve">rufen wir eine </w:t>
      </w:r>
      <w:r w:rsidR="004D7918" w:rsidRPr="004D7918">
        <w:t>String</w:t>
      </w:r>
      <w:r w:rsidR="004D7918">
        <w:t>-Erkennung</w:t>
      </w:r>
      <w:r w:rsidR="00E319BF">
        <w:t xml:space="preserve"> auf</w:t>
      </w:r>
      <w:r w:rsidR="007E53C8">
        <w:t>, welches zur Auswahl des Vorgehens verwendet wird</w:t>
      </w:r>
      <w:r w:rsidR="00E319BF">
        <w:t>.</w:t>
      </w:r>
    </w:p>
    <w:p w14:paraId="1835FCA4" w14:textId="6A29E0D7" w:rsidR="00445641" w:rsidRPr="005D3E42" w:rsidRDefault="007C3E18" w:rsidP="005D3E42">
      <w:r>
        <w:t>In d</w:t>
      </w:r>
      <w:r w:rsidR="007E53C8">
        <w:t>er</w:t>
      </w:r>
      <w:r w:rsidR="007B572F">
        <w:t xml:space="preserve"> Variable </w:t>
      </w:r>
      <w:r w:rsidR="007B572F">
        <w:rPr>
          <w:i/>
        </w:rPr>
        <w:t>$myCommander</w:t>
      </w:r>
      <w:r w:rsidR="007B572F">
        <w:t xml:space="preserve"> </w:t>
      </w:r>
      <w:r w:rsidR="004B7B49">
        <w:t>wird</w:t>
      </w:r>
      <w:r>
        <w:t xml:space="preserve"> neben </w:t>
      </w:r>
      <w:r w:rsidR="009179A0">
        <w:t>IP-Adresse und Port der Matrix</w:t>
      </w:r>
      <w:r w:rsidR="002D461D">
        <w:t xml:space="preserve"> die gesam</w:t>
      </w:r>
      <w:r w:rsidR="004B7B49">
        <w:t xml:space="preserve">te </w:t>
      </w:r>
      <w:r w:rsidR="004B7B49">
        <w:rPr>
          <w:i/>
        </w:rPr>
        <w:t>commander.class.php</w:t>
      </w:r>
      <w:r w:rsidR="009179A0">
        <w:t xml:space="preserve"> </w:t>
      </w:r>
      <w:r w:rsidR="004B7B49">
        <w:t xml:space="preserve">aufgerufen und </w:t>
      </w:r>
      <w:r w:rsidR="002D461D">
        <w:t>eingetragen</w:t>
      </w:r>
    </w:p>
    <w:p w14:paraId="164AC60A" w14:textId="7B7AEC26" w:rsidR="009A50CC" w:rsidRDefault="009A50CC" w:rsidP="009A50CC">
      <w:pPr>
        <w:pStyle w:val="berschrift2"/>
      </w:pPr>
      <w:bookmarkStart w:id="13" w:name="_Toc307666270"/>
      <w:r>
        <w:lastRenderedPageBreak/>
        <w:t>JavaScript</w:t>
      </w:r>
      <w:bookmarkEnd w:id="13"/>
    </w:p>
    <w:p w14:paraId="2B7DD2F3" w14:textId="54270C08" w:rsidR="00B83609" w:rsidRDefault="00445641" w:rsidP="005D3E4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E144CD" wp14:editId="2019347B">
                <wp:simplePos x="0" y="0"/>
                <wp:positionH relativeFrom="column">
                  <wp:posOffset>-635</wp:posOffset>
                </wp:positionH>
                <wp:positionV relativeFrom="paragraph">
                  <wp:posOffset>1756410</wp:posOffset>
                </wp:positionV>
                <wp:extent cx="5868035" cy="383540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504" y="20571"/>
                    <wp:lineTo x="21504" y="0"/>
                    <wp:lineTo x="0" y="0"/>
                  </wp:wrapPolygon>
                </wp:wrapTight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035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A6FD9E" w14:textId="1FF748E0" w:rsidR="00DF1B51" w:rsidRPr="007E1146" w:rsidRDefault="00DF1B51" w:rsidP="00445641">
                            <w:pPr>
                              <w:pStyle w:val="Beschriftung"/>
                              <w:rPr>
                                <w:noProof/>
                                <w:sz w:val="19"/>
                                <w:lang w:val="de-CH" w:eastAsia="de-DE"/>
                              </w:rPr>
                            </w:pPr>
                            <w:r w:rsidRPr="007E1146">
                              <w:rPr>
                                <w:lang w:val="de-CH"/>
                              </w:rPr>
                              <w:t xml:space="preserve">Abb. </w:t>
                            </w:r>
                            <w:r w:rsidRPr="007E1146">
                              <w:rPr>
                                <w:lang w:val="de-CH"/>
                              </w:rPr>
                              <w:fldChar w:fldCharType="begin"/>
                            </w:r>
                            <w:r w:rsidRPr="007E1146">
                              <w:rPr>
                                <w:lang w:val="de-CH"/>
                              </w:rPr>
                              <w:instrText xml:space="preserve"> SEQ Abb. \* ARABIC </w:instrText>
                            </w:r>
                            <w:r w:rsidRPr="007E1146">
                              <w:rPr>
                                <w:lang w:val="de-CH"/>
                              </w:rPr>
                              <w:fldChar w:fldCharType="separate"/>
                            </w:r>
                            <w:r w:rsidR="00C70A2A">
                              <w:rPr>
                                <w:noProof/>
                                <w:lang w:val="de-CH"/>
                              </w:rPr>
                              <w:t>7</w:t>
                            </w:r>
                            <w:r w:rsidRPr="007E1146">
                              <w:rPr>
                                <w:lang w:val="de-CH"/>
                              </w:rPr>
                              <w:fldChar w:fldCharType="end"/>
                            </w:r>
                            <w:r w:rsidRPr="007E1146">
                              <w:rPr>
                                <w:lang w:val="de-CH"/>
                              </w:rPr>
                              <w:t> : Sende-Funktion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8" o:spid="_x0000_s1034" type="#_x0000_t202" style="position:absolute;margin-left:0;margin-top:138.3pt;width:462.05pt;height:30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" stroked="f">
                <v:textbox style="mso-fit-shape-to-text:t" inset="0,0,0,0">
                  <w:txbxContent>
                    <w:p w14:paraId="6DA6FD9E" w14:textId="1FF748E0" w:rsidR="00DF1B51" w:rsidRPr="007E1146" w:rsidRDefault="00DF1B51" w:rsidP="00445641">
                      <w:pPr>
                        <w:pStyle w:val="Beschriftung"/>
                        <w:rPr>
                          <w:noProof/>
                          <w:sz w:val="19"/>
                          <w:lang w:val="de-CH" w:eastAsia="de-DE"/>
                        </w:rPr>
                      </w:pPr>
                      <w:r w:rsidRPr="007E1146">
                        <w:rPr>
                          <w:lang w:val="de-CH"/>
                        </w:rPr>
                        <w:t xml:space="preserve">Abb. </w:t>
                      </w:r>
                      <w:r w:rsidRPr="007E1146">
                        <w:rPr>
                          <w:lang w:val="de-CH"/>
                        </w:rPr>
                        <w:fldChar w:fldCharType="begin"/>
                      </w:r>
                      <w:r w:rsidRPr="007E1146">
                        <w:rPr>
                          <w:lang w:val="de-CH"/>
                        </w:rPr>
                        <w:instrText xml:space="preserve"> SEQ Abb. \* ARABIC </w:instrText>
                      </w:r>
                      <w:r w:rsidRPr="007E1146">
                        <w:rPr>
                          <w:lang w:val="de-CH"/>
                        </w:rPr>
                        <w:fldChar w:fldCharType="separate"/>
                      </w:r>
                      <w:r w:rsidR="00C70A2A">
                        <w:rPr>
                          <w:noProof/>
                          <w:lang w:val="de-CH"/>
                        </w:rPr>
                        <w:t>7</w:t>
                      </w:r>
                      <w:r w:rsidRPr="007E1146">
                        <w:rPr>
                          <w:lang w:val="de-CH"/>
                        </w:rPr>
                        <w:fldChar w:fldCharType="end"/>
                      </w:r>
                      <w:r w:rsidRPr="007E1146">
                        <w:rPr>
                          <w:lang w:val="de-CH"/>
                        </w:rPr>
                        <w:t> : Sende-Funktion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F2343">
        <w:rPr>
          <w:noProof/>
          <w:lang w:val="de-DE" w:eastAsia="de-DE"/>
        </w:rPr>
        <w:drawing>
          <wp:anchor distT="0" distB="0" distL="114300" distR="114300" simplePos="0" relativeHeight="251672576" behindDoc="0" locked="0" layoutInCell="1" allowOverlap="1" wp14:anchorId="2924FF08" wp14:editId="1CBF0B06">
            <wp:simplePos x="0" y="0"/>
            <wp:positionH relativeFrom="column">
              <wp:posOffset>-635</wp:posOffset>
            </wp:positionH>
            <wp:positionV relativeFrom="paragraph">
              <wp:posOffset>99060</wp:posOffset>
            </wp:positionV>
            <wp:extent cx="5868035" cy="1600200"/>
            <wp:effectExtent l="0" t="0" r="0" b="0"/>
            <wp:wrapTight wrapText="bothSides">
              <wp:wrapPolygon edited="0">
                <wp:start x="0" y="0"/>
                <wp:lineTo x="0" y="21257"/>
                <wp:lineTo x="21504" y="21257"/>
                <wp:lineTo x="21504" y="0"/>
                <wp:lineTo x="0" y="0"/>
              </wp:wrapPolygon>
            </wp:wrapTight>
            <wp:docPr id="17" name="Bild 17" descr="MacBookPro:Users:nicola:Desktop:Passerelle 2015:sendCommand (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BookPro:Users:nicola:Desktop:Passerelle 2015:sendCommand (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6FF">
        <w:rPr>
          <w:i/>
        </w:rPr>
        <w:t>sendCommand</w:t>
      </w:r>
      <w:r w:rsidR="00A67479">
        <w:t xml:space="preserve"> sendet die an</w:t>
      </w:r>
      <w:r w:rsidR="007A46FF">
        <w:t>gewählten Parameter</w:t>
      </w:r>
      <w:r w:rsidR="00A67479">
        <w:t xml:space="preserve"> in</w:t>
      </w:r>
      <w:r w:rsidR="007A46FF">
        <w:t xml:space="preserve"> der </w:t>
      </w:r>
      <w:r w:rsidR="00100D1B">
        <w:t xml:space="preserve">Website an die </w:t>
      </w:r>
      <w:r w:rsidR="00100D1B">
        <w:rPr>
          <w:i/>
        </w:rPr>
        <w:t>commander.php</w:t>
      </w:r>
      <w:r w:rsidR="00B83609">
        <w:t>.</w:t>
      </w:r>
    </w:p>
    <w:p w14:paraId="00005352" w14:textId="77777777" w:rsidR="00B83609" w:rsidRDefault="00B83609" w:rsidP="005D3E42"/>
    <w:p w14:paraId="338DBE79" w14:textId="1D6E1CEB" w:rsidR="005D3E42" w:rsidRPr="00100D1B" w:rsidRDefault="00513653" w:rsidP="005D3E42">
      <w:r>
        <w:t>Das Auskommentierte kann</w:t>
      </w:r>
      <w:r w:rsidR="00E16976">
        <w:t xml:space="preserve"> man aktivieren um festzustellen, ob </w:t>
      </w:r>
      <w:r>
        <w:t>das Kommando</w:t>
      </w:r>
      <w:r w:rsidR="00B83609">
        <w:t xml:space="preserve"> funktioniert.</w:t>
      </w:r>
    </w:p>
    <w:p w14:paraId="5FD0FB0D" w14:textId="77451087" w:rsidR="005D3E42" w:rsidRDefault="00B83609" w:rsidP="005D3E4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980C4C" wp14:editId="771C7FD2">
                <wp:simplePos x="0" y="0"/>
                <wp:positionH relativeFrom="column">
                  <wp:posOffset>-635</wp:posOffset>
                </wp:positionH>
                <wp:positionV relativeFrom="paragraph">
                  <wp:posOffset>3652520</wp:posOffset>
                </wp:positionV>
                <wp:extent cx="5749925" cy="383540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469" y="20571"/>
                    <wp:lineTo x="21469" y="0"/>
                    <wp:lineTo x="0" y="0"/>
                  </wp:wrapPolygon>
                </wp:wrapTight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5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C02945" w14:textId="46800C30" w:rsidR="00DF1B51" w:rsidRPr="00A17142" w:rsidRDefault="00DF1B51" w:rsidP="00B83609">
                            <w:pPr>
                              <w:pStyle w:val="Beschriftung"/>
                              <w:rPr>
                                <w:noProof/>
                                <w:sz w:val="19"/>
                                <w:lang w:eastAsia="de-DE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 : Reselect Bugfix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9" o:spid="_x0000_s1035" type="#_x0000_t202" style="position:absolute;margin-left:0;margin-top:287.6pt;width:452.75pt;height:30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" stroked="f">
                <v:textbox style="mso-fit-shape-to-text:t" inset="0,0,0,0">
                  <w:txbxContent>
                    <w:p w14:paraId="33C02945" w14:textId="46800C30" w:rsidR="00DF1B51" w:rsidRPr="00A17142" w:rsidRDefault="00DF1B51" w:rsidP="00B83609">
                      <w:pPr>
                        <w:pStyle w:val="Beschriftung"/>
                        <w:rPr>
                          <w:noProof/>
                          <w:sz w:val="19"/>
                          <w:lang w:eastAsia="de-DE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 : Reselect Bugfix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de-DE" w:eastAsia="de-DE"/>
        </w:rPr>
        <w:drawing>
          <wp:anchor distT="0" distB="0" distL="114300" distR="114300" simplePos="0" relativeHeight="251671552" behindDoc="0" locked="0" layoutInCell="1" allowOverlap="1" wp14:anchorId="28056EC5" wp14:editId="67455CE4">
            <wp:simplePos x="0" y="0"/>
            <wp:positionH relativeFrom="column">
              <wp:posOffset>-635</wp:posOffset>
            </wp:positionH>
            <wp:positionV relativeFrom="paragraph">
              <wp:posOffset>106680</wp:posOffset>
            </wp:positionV>
            <wp:extent cx="5749925" cy="3488690"/>
            <wp:effectExtent l="0" t="0" r="0" b="0"/>
            <wp:wrapTight wrapText="bothSides">
              <wp:wrapPolygon edited="0">
                <wp:start x="0" y="0"/>
                <wp:lineTo x="0" y="21388"/>
                <wp:lineTo x="21469" y="21388"/>
                <wp:lineTo x="21469" y="0"/>
                <wp:lineTo x="0" y="0"/>
              </wp:wrapPolygon>
            </wp:wrapTight>
            <wp:docPr id="16" name="Bild 16" descr="MacBookPro:Users:nicola:Desktop:Passerelle 2015:PresetF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BookPro:Users:nicola:Desktop:Passerelle 2015:PresetFi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653">
        <w:t xml:space="preserve"> </w:t>
      </w:r>
    </w:p>
    <w:p w14:paraId="1CC65CE7" w14:textId="77777777" w:rsidR="00FF2343" w:rsidRDefault="00FF2343" w:rsidP="005D3E42"/>
    <w:p w14:paraId="00E6D141" w14:textId="77777777" w:rsidR="00FF2343" w:rsidRDefault="00FF2343" w:rsidP="005D3E42"/>
    <w:p w14:paraId="31F65B18" w14:textId="77777777" w:rsidR="00FF2343" w:rsidRDefault="00FF2343" w:rsidP="005D3E42"/>
    <w:p w14:paraId="53116F33" w14:textId="77777777" w:rsidR="00FF2343" w:rsidRDefault="00FF2343" w:rsidP="005D3E42"/>
    <w:p w14:paraId="5EE3E7CE" w14:textId="77777777" w:rsidR="00FF2343" w:rsidRDefault="00FF2343" w:rsidP="005D3E42"/>
    <w:p w14:paraId="6F3C0C6B" w14:textId="77777777" w:rsidR="005D3E42" w:rsidRDefault="005D3E42" w:rsidP="005D3E42"/>
    <w:p w14:paraId="6DB557E2" w14:textId="77777777" w:rsidR="005D3E42" w:rsidRDefault="005D3E42" w:rsidP="005D3E42"/>
    <w:p w14:paraId="60F97269" w14:textId="77777777" w:rsidR="005D3E42" w:rsidRDefault="005D3E42" w:rsidP="005D3E42"/>
    <w:p w14:paraId="5CA702FB" w14:textId="77777777" w:rsidR="005D3E42" w:rsidRDefault="005D3E42" w:rsidP="005D3E42"/>
    <w:p w14:paraId="0E2A330D" w14:textId="6BA5D93F" w:rsidR="005D3E42" w:rsidRDefault="005D3E42" w:rsidP="005D3E42"/>
    <w:p w14:paraId="03F5215D" w14:textId="77777777" w:rsidR="005D3E42" w:rsidRDefault="005D3E42" w:rsidP="005D3E42"/>
    <w:p w14:paraId="6E0DA3A1" w14:textId="77777777" w:rsidR="005D3E42" w:rsidRDefault="005D3E42" w:rsidP="005D3E42"/>
    <w:p w14:paraId="1C4B5632" w14:textId="77777777" w:rsidR="005D3E42" w:rsidRDefault="005D3E42" w:rsidP="005D3E42"/>
    <w:p w14:paraId="113675A3" w14:textId="77777777" w:rsidR="005D3E42" w:rsidRDefault="005D3E42" w:rsidP="005D3E42"/>
    <w:p w14:paraId="714BADE7" w14:textId="77777777" w:rsidR="005D3E42" w:rsidRDefault="005D3E42" w:rsidP="005D3E42"/>
    <w:p w14:paraId="7F5B5FE4" w14:textId="77777777" w:rsidR="005D3E42" w:rsidRDefault="005D3E42" w:rsidP="005D3E42"/>
    <w:p w14:paraId="6F7A9A19" w14:textId="77777777" w:rsidR="005D3E42" w:rsidRDefault="005D3E42" w:rsidP="005D3E42"/>
    <w:p w14:paraId="4D769D0E" w14:textId="77777777" w:rsidR="005D3E42" w:rsidRDefault="005D3E42" w:rsidP="005D3E42"/>
    <w:p w14:paraId="5A73F22F" w14:textId="77777777" w:rsidR="005D3E42" w:rsidRDefault="005D3E42" w:rsidP="005D3E42"/>
    <w:p w14:paraId="2D1ED595" w14:textId="77777777" w:rsidR="005D3E42" w:rsidRDefault="005D3E42" w:rsidP="005D3E42"/>
    <w:p w14:paraId="4AD894DE" w14:textId="6ECD035B" w:rsidR="005D3E42" w:rsidRDefault="005D3E42" w:rsidP="005D3E42"/>
    <w:p w14:paraId="56796061" w14:textId="77777777" w:rsidR="00082DDC" w:rsidRDefault="00082DDC" w:rsidP="005D3E42"/>
    <w:p w14:paraId="0973451B" w14:textId="77777777" w:rsidR="00082DDC" w:rsidRDefault="00082DDC" w:rsidP="005D3E42"/>
    <w:p w14:paraId="262EC473" w14:textId="77777777" w:rsidR="00082DDC" w:rsidRDefault="00082DDC" w:rsidP="005D3E42"/>
    <w:p w14:paraId="6B33269F" w14:textId="77777777" w:rsidR="00082DDC" w:rsidRDefault="00082DDC" w:rsidP="005D3E42"/>
    <w:p w14:paraId="48F616D8" w14:textId="2180C62A" w:rsidR="000F37DD" w:rsidRDefault="000F37DD" w:rsidP="005D3E42">
      <w:r>
        <w:t>Wenn</w:t>
      </w:r>
      <w:r w:rsidR="00907310">
        <w:t xml:space="preserve"> ein P</w:t>
      </w:r>
      <w:r>
        <w:t>reset aus</w:t>
      </w:r>
      <w:r w:rsidR="005F44C7">
        <w:t xml:space="preserve">gewählt wurde </w:t>
      </w:r>
      <w:r w:rsidR="00725C48">
        <w:t>und die Bildschirme</w:t>
      </w:r>
      <w:r w:rsidR="002828AD">
        <w:t xml:space="preserve"> nicht von einer anderen Preset-</w:t>
      </w:r>
      <w:r w:rsidR="00725C48">
        <w:t>Funktion ersetz</w:t>
      </w:r>
      <w:r w:rsidR="00907310">
        <w:t>t</w:t>
      </w:r>
      <w:r w:rsidR="002828AD">
        <w:t>, sondern einzeln geroutet</w:t>
      </w:r>
      <w:r w:rsidR="00725C48">
        <w:t xml:space="preserve"> wurden, </w:t>
      </w:r>
      <w:r w:rsidR="00C23F1B">
        <w:t>konnte man die vo</w:t>
      </w:r>
      <w:r w:rsidR="002828AD">
        <w:t>r</w:t>
      </w:r>
      <w:r w:rsidR="00C23F1B">
        <w:t>h</w:t>
      </w:r>
      <w:r w:rsidR="002828AD">
        <w:t>erige P</w:t>
      </w:r>
      <w:r w:rsidR="00C23F1B">
        <w:t>reset</w:t>
      </w:r>
      <w:r w:rsidR="002828AD">
        <w:t>-A</w:t>
      </w:r>
      <w:r w:rsidR="00ED6296">
        <w:t>uswahl nicht mehr auswählen. D</w:t>
      </w:r>
      <w:r w:rsidR="00C23F1B">
        <w:t>iese</w:t>
      </w:r>
      <w:r w:rsidR="00ED6296">
        <w:t>r</w:t>
      </w:r>
      <w:r w:rsidR="002828AD">
        <w:t xml:space="preserve"> js Code setzt die A</w:t>
      </w:r>
      <w:r w:rsidR="00ED6296">
        <w:t>uswahl nach jedem P</w:t>
      </w:r>
      <w:r w:rsidR="00C23F1B">
        <w:t>reset</w:t>
      </w:r>
      <w:r w:rsidR="00ED6296">
        <w:t>-A</w:t>
      </w:r>
      <w:r w:rsidR="00C23F1B">
        <w:t xml:space="preserve">ufruf wieder auf neutral oder </w:t>
      </w:r>
      <w:r w:rsidR="002032E2">
        <w:t>“</w:t>
      </w:r>
      <w:r w:rsidR="00907310">
        <w:t xml:space="preserve"> </w:t>
      </w:r>
      <w:r w:rsidR="002032E2">
        <w:t>“</w:t>
      </w:r>
      <w:r w:rsidR="00907310">
        <w:t>.</w:t>
      </w:r>
    </w:p>
    <w:p w14:paraId="36E1D511" w14:textId="77777777" w:rsidR="00082DDC" w:rsidRDefault="00082DDC" w:rsidP="005D3E42"/>
    <w:p w14:paraId="10B7ACDE" w14:textId="77777777" w:rsidR="00082DDC" w:rsidRDefault="00082DDC" w:rsidP="005D3E42"/>
    <w:p w14:paraId="716F8342" w14:textId="77777777" w:rsidR="00082DDC" w:rsidRDefault="00082DDC" w:rsidP="005D3E42"/>
    <w:p w14:paraId="5E0B672C" w14:textId="77777777" w:rsidR="00082DDC" w:rsidRDefault="00082DDC" w:rsidP="005D3E42"/>
    <w:p w14:paraId="7681E7E9" w14:textId="77777777" w:rsidR="00082DDC" w:rsidRDefault="00082DDC" w:rsidP="005D3E42"/>
    <w:p w14:paraId="70AAC92E" w14:textId="77777777" w:rsidR="00082DDC" w:rsidRDefault="00082DDC" w:rsidP="005D3E42"/>
    <w:p w14:paraId="1D10F869" w14:textId="77777777" w:rsidR="00082DDC" w:rsidRDefault="00082DDC" w:rsidP="005D3E42"/>
    <w:p w14:paraId="73529E2F" w14:textId="77777777" w:rsidR="00D55C48" w:rsidRPr="005D3E42" w:rsidRDefault="00D55C48" w:rsidP="005D3E42"/>
    <w:p w14:paraId="549888C9" w14:textId="77777777" w:rsidR="00480940" w:rsidRDefault="00480940" w:rsidP="009A50CC">
      <w:pPr>
        <w:pStyle w:val="berschrift2"/>
      </w:pPr>
      <w:bookmarkStart w:id="14" w:name="_Toc307666271"/>
      <w:r>
        <w:lastRenderedPageBreak/>
        <w:t>h</w:t>
      </w:r>
      <w:r w:rsidR="009A50CC">
        <w:t>tml</w:t>
      </w:r>
      <w:bookmarkEnd w:id="14"/>
    </w:p>
    <w:p w14:paraId="5C7F6124" w14:textId="45E7A13B" w:rsidR="00480940" w:rsidRDefault="00B85810" w:rsidP="00480940">
      <w:r>
        <w:rPr>
          <w:noProof/>
          <w:lang w:val="de-DE" w:eastAsia="de-DE"/>
        </w:rPr>
        <w:drawing>
          <wp:anchor distT="0" distB="0" distL="114300" distR="114300" simplePos="0" relativeHeight="251670528" behindDoc="0" locked="0" layoutInCell="1" allowOverlap="1" wp14:anchorId="53CD3E4A" wp14:editId="53BFADFE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3984625" cy="2204720"/>
            <wp:effectExtent l="0" t="0" r="3175" b="5080"/>
            <wp:wrapTight wrapText="bothSides">
              <wp:wrapPolygon edited="0">
                <wp:start x="0" y="0"/>
                <wp:lineTo x="0" y="21401"/>
                <wp:lineTo x="21480" y="21401"/>
                <wp:lineTo x="21480" y="0"/>
                <wp:lineTo x="0" y="0"/>
              </wp:wrapPolygon>
            </wp:wrapTight>
            <wp:docPr id="12" name="Bild 12" descr="MacBookPro:Users:nicola:Desktop:Passerelle 2015:Pre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BookPro:Users:nicola:Desktop:Passerelle 2015:Prese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E8510" w14:textId="77777777" w:rsidR="00480940" w:rsidRDefault="00480940" w:rsidP="00480940"/>
    <w:p w14:paraId="31036844" w14:textId="77777777" w:rsidR="00480940" w:rsidRDefault="00480940" w:rsidP="00480940"/>
    <w:p w14:paraId="6AC3CE0B" w14:textId="77777777" w:rsidR="00480940" w:rsidRDefault="00480940" w:rsidP="00480940"/>
    <w:p w14:paraId="74C477ED" w14:textId="4B690422" w:rsidR="00480940" w:rsidRDefault="00480940" w:rsidP="00480940"/>
    <w:p w14:paraId="3039A992" w14:textId="77777777" w:rsidR="00480940" w:rsidRDefault="00480940" w:rsidP="00480940"/>
    <w:p w14:paraId="2F2B243A" w14:textId="77777777" w:rsidR="00480940" w:rsidRDefault="00480940" w:rsidP="00480940"/>
    <w:p w14:paraId="251984E9" w14:textId="77777777" w:rsidR="00480940" w:rsidRDefault="00480940" w:rsidP="00480940"/>
    <w:p w14:paraId="5F0CAF31" w14:textId="77777777" w:rsidR="00480940" w:rsidRDefault="00480940" w:rsidP="00480940"/>
    <w:p w14:paraId="04A9CEC2" w14:textId="77777777" w:rsidR="00480940" w:rsidRDefault="00480940" w:rsidP="00480940"/>
    <w:p w14:paraId="016DA7CC" w14:textId="77777777" w:rsidR="00480940" w:rsidRDefault="00480940" w:rsidP="00480940"/>
    <w:p w14:paraId="66CADCE0" w14:textId="77777777" w:rsidR="00480940" w:rsidRDefault="00480940" w:rsidP="00480940"/>
    <w:p w14:paraId="0F887E2E" w14:textId="77777777" w:rsidR="00480940" w:rsidRDefault="00480940" w:rsidP="00480940"/>
    <w:p w14:paraId="025D72DF" w14:textId="77777777" w:rsidR="00480940" w:rsidRDefault="00480940" w:rsidP="00480940"/>
    <w:p w14:paraId="560C856A" w14:textId="77777777" w:rsidR="00480940" w:rsidRDefault="00480940" w:rsidP="00480940"/>
    <w:p w14:paraId="39671A63" w14:textId="670A954F" w:rsidR="00480940" w:rsidRDefault="00D55C48" w:rsidP="00480940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E602F2" wp14:editId="12A43F3E">
                <wp:simplePos x="0" y="0"/>
                <wp:positionH relativeFrom="column">
                  <wp:posOffset>28575</wp:posOffset>
                </wp:positionH>
                <wp:positionV relativeFrom="paragraph">
                  <wp:posOffset>73660</wp:posOffset>
                </wp:positionV>
                <wp:extent cx="3527425" cy="383540"/>
                <wp:effectExtent l="0" t="0" r="3175" b="0"/>
                <wp:wrapTight wrapText="bothSides">
                  <wp:wrapPolygon edited="0">
                    <wp:start x="0" y="0"/>
                    <wp:lineTo x="0" y="20026"/>
                    <wp:lineTo x="21464" y="20026"/>
                    <wp:lineTo x="21464" y="0"/>
                    <wp:lineTo x="0" y="0"/>
                  </wp:wrapPolygon>
                </wp:wrapTight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7425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963496" w14:textId="744E1A44" w:rsidR="00DF1B51" w:rsidRPr="00146C68" w:rsidRDefault="00DF1B51" w:rsidP="00B85810">
                            <w:pPr>
                              <w:pStyle w:val="Beschriftung"/>
                              <w:rPr>
                                <w:noProof/>
                                <w:sz w:val="19"/>
                                <w:lang w:eastAsia="de-DE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 : Dropdown-Menu Presets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0" o:spid="_x0000_s1036" type="#_x0000_t202" style="position:absolute;margin-left:2.25pt;margin-top:5.8pt;width:277.75pt;height:30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" stroked="f">
                <v:textbox style="mso-fit-shape-to-text:t" inset="0,0,0,0">
                  <w:txbxContent>
                    <w:p w14:paraId="09963496" w14:textId="744E1A44" w:rsidR="00DF1B51" w:rsidRPr="00146C68" w:rsidRDefault="00DF1B51" w:rsidP="00B85810">
                      <w:pPr>
                        <w:pStyle w:val="Beschriftung"/>
                        <w:rPr>
                          <w:noProof/>
                          <w:sz w:val="19"/>
                          <w:lang w:eastAsia="de-DE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 : Dropdown-Menu Presets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6C2181" w14:textId="11059572" w:rsidR="00480940" w:rsidRDefault="00480940" w:rsidP="00480940"/>
    <w:p w14:paraId="264E2E07" w14:textId="2B4EE720" w:rsidR="00480940" w:rsidRDefault="00480940" w:rsidP="00480940"/>
    <w:p w14:paraId="2048860E" w14:textId="0A2FDC4C" w:rsidR="00480940" w:rsidRPr="002F2B57" w:rsidRDefault="00740D02" w:rsidP="00480940">
      <w:r w:rsidRPr="00740D02">
        <w:rPr>
          <w:i/>
        </w:rPr>
        <w:t>&lt;select id=“availablePreset“&gt;</w:t>
      </w:r>
      <w:r>
        <w:t xml:space="preserve"> erstellt eine List</w:t>
      </w:r>
      <w:r w:rsidR="004B6369">
        <w:t xml:space="preserve">e mit den Namen, die unten als </w:t>
      </w:r>
      <w:r w:rsidR="002F2B57">
        <w:rPr>
          <w:i/>
        </w:rPr>
        <w:t>option</w:t>
      </w:r>
      <w:r w:rsidR="002F2B57">
        <w:t xml:space="preserve"> aufgeführt sind.</w:t>
      </w:r>
    </w:p>
    <w:p w14:paraId="194B93D1" w14:textId="4F424B75" w:rsidR="00480940" w:rsidRDefault="00220073" w:rsidP="00480940">
      <w:r>
        <w:rPr>
          <w:noProof/>
          <w:lang w:val="de-DE" w:eastAsia="de-DE"/>
        </w:rPr>
        <w:drawing>
          <wp:anchor distT="0" distB="0" distL="114300" distR="114300" simplePos="0" relativeHeight="251666432" behindDoc="0" locked="0" layoutInCell="1" allowOverlap="1" wp14:anchorId="2B4ABD94" wp14:editId="1C3F4151">
            <wp:simplePos x="0" y="0"/>
            <wp:positionH relativeFrom="column">
              <wp:posOffset>-228600</wp:posOffset>
            </wp:positionH>
            <wp:positionV relativeFrom="paragraph">
              <wp:posOffset>139700</wp:posOffset>
            </wp:positionV>
            <wp:extent cx="5029200" cy="3051810"/>
            <wp:effectExtent l="0" t="0" r="0" b="0"/>
            <wp:wrapTight wrapText="bothSides">
              <wp:wrapPolygon edited="0">
                <wp:start x="0" y="0"/>
                <wp:lineTo x="0" y="21393"/>
                <wp:lineTo x="21491" y="21393"/>
                <wp:lineTo x="21491" y="0"/>
                <wp:lineTo x="0" y="0"/>
              </wp:wrapPolygon>
            </wp:wrapTight>
            <wp:docPr id="5" name="Bild 5" descr="MacBookPro:Users:nicola:Desktop:Passerelle 2015:Drop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BookPro:Users:nicola:Desktop:Passerelle 2015:Dropdow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26C68" w14:textId="6E73AC1C" w:rsidR="00480940" w:rsidRDefault="00480940" w:rsidP="00480940"/>
    <w:p w14:paraId="57B57D17" w14:textId="6E68CA64" w:rsidR="00480940" w:rsidRDefault="00480940" w:rsidP="00480940"/>
    <w:p w14:paraId="688CB4BE" w14:textId="0992F6C6" w:rsidR="00480940" w:rsidRDefault="00480940" w:rsidP="00480940"/>
    <w:p w14:paraId="78FED19C" w14:textId="2CEA009B" w:rsidR="00480940" w:rsidRDefault="00480940" w:rsidP="00480940"/>
    <w:p w14:paraId="62BC3FC9" w14:textId="217E716D" w:rsidR="00480940" w:rsidRDefault="00480940" w:rsidP="00480940"/>
    <w:p w14:paraId="6AE7F46F" w14:textId="64B4E504" w:rsidR="00480940" w:rsidRDefault="00480940" w:rsidP="00480940"/>
    <w:p w14:paraId="4D9C2D19" w14:textId="4DA46855" w:rsidR="009A50CC" w:rsidRDefault="009A50CC" w:rsidP="00480940"/>
    <w:p w14:paraId="73A674F5" w14:textId="03C1DA26" w:rsidR="005D3E42" w:rsidRDefault="005D3E42" w:rsidP="005D3E42"/>
    <w:p w14:paraId="53E1C121" w14:textId="7CA4A570" w:rsidR="005D3E42" w:rsidRDefault="005D3E42" w:rsidP="005D3E42"/>
    <w:p w14:paraId="16BAFF02" w14:textId="77777777" w:rsidR="005D3E42" w:rsidRDefault="005D3E42" w:rsidP="005D3E42"/>
    <w:p w14:paraId="1ED5B869" w14:textId="77777777" w:rsidR="005D3E42" w:rsidRDefault="005D3E42" w:rsidP="005D3E42"/>
    <w:p w14:paraId="08104EF8" w14:textId="77777777" w:rsidR="005D3E42" w:rsidRPr="005D3E42" w:rsidRDefault="005D3E42" w:rsidP="005D3E42"/>
    <w:p w14:paraId="63EC6738" w14:textId="40BDE28F" w:rsidR="005D3E42" w:rsidRDefault="005D3E42" w:rsidP="005D3E42"/>
    <w:p w14:paraId="7F40C414" w14:textId="77777777" w:rsidR="005D3E42" w:rsidRDefault="005D3E42" w:rsidP="005D3E42"/>
    <w:p w14:paraId="72AF3351" w14:textId="77777777" w:rsidR="005D3E42" w:rsidRDefault="005D3E42" w:rsidP="005D3E42"/>
    <w:p w14:paraId="46509499" w14:textId="77777777" w:rsidR="005D3E42" w:rsidRDefault="005D3E42" w:rsidP="005D3E42"/>
    <w:p w14:paraId="1C619A42" w14:textId="77777777" w:rsidR="005D3E42" w:rsidRDefault="005D3E42" w:rsidP="005D3E42"/>
    <w:p w14:paraId="6767A64C" w14:textId="77777777" w:rsidR="005D3E42" w:rsidRDefault="005D3E42" w:rsidP="005D3E42"/>
    <w:p w14:paraId="0E63A706" w14:textId="20EDC1E2" w:rsidR="005D3E42" w:rsidRDefault="000D3FAB" w:rsidP="005D3E4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E4A67D" wp14:editId="5C33B3E5">
                <wp:simplePos x="0" y="0"/>
                <wp:positionH relativeFrom="column">
                  <wp:posOffset>-4889500</wp:posOffset>
                </wp:positionH>
                <wp:positionV relativeFrom="paragraph">
                  <wp:posOffset>167640</wp:posOffset>
                </wp:positionV>
                <wp:extent cx="5749925" cy="383540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69" y="20026"/>
                    <wp:lineTo x="21469" y="0"/>
                    <wp:lineTo x="0" y="0"/>
                  </wp:wrapPolygon>
                </wp:wrapTight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5" cy="383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C6EAD6B" w14:textId="5F4E15AA" w:rsidR="00DF1B51" w:rsidRPr="00A27191" w:rsidRDefault="00DF1B51" w:rsidP="00220073">
                            <w:pPr>
                              <w:pStyle w:val="Beschriftung"/>
                              <w:rPr>
                                <w:noProof/>
                                <w:sz w:val="19"/>
                                <w:lang w:eastAsia="de-DE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70A2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 : Dropdown-Menu Bildschirm NW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1" o:spid="_x0000_s1037" type="#_x0000_t202" style="position:absolute;margin-left:-384.95pt;margin-top:13.2pt;width:452.75pt;height:30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" stroked="f">
                <v:textbox style="mso-fit-shape-to-text:t" inset="0,0,0,0">
                  <w:txbxContent>
                    <w:p w14:paraId="0C6EAD6B" w14:textId="5F4E15AA" w:rsidR="00DF1B51" w:rsidRPr="00A27191" w:rsidRDefault="00DF1B51" w:rsidP="00220073">
                      <w:pPr>
                        <w:pStyle w:val="Beschriftung"/>
                        <w:rPr>
                          <w:noProof/>
                          <w:sz w:val="19"/>
                          <w:lang w:eastAsia="de-DE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70A2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 : Dropdown-Menu Bildschirm NW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0B5CDC" w14:textId="30D61B9A" w:rsidR="005D3E42" w:rsidRDefault="005D3E42" w:rsidP="005D3E42"/>
    <w:p w14:paraId="6EF628EE" w14:textId="77777777" w:rsidR="005D3E42" w:rsidRDefault="005D3E42" w:rsidP="005D3E42"/>
    <w:p w14:paraId="35C2665E" w14:textId="273839D4" w:rsidR="009A50CC" w:rsidRDefault="00220073" w:rsidP="009A50CC">
      <w:r>
        <w:t xml:space="preserve">Wichtig ist, dass </w:t>
      </w:r>
      <w:r w:rsidR="003D16F2">
        <w:t xml:space="preserve">die </w:t>
      </w:r>
      <w:r w:rsidR="003D16F2">
        <w:rPr>
          <w:i/>
        </w:rPr>
        <w:t>id</w:t>
      </w:r>
      <w:r w:rsidR="003D16F2">
        <w:t xml:space="preserve"> in </w:t>
      </w:r>
      <w:r w:rsidR="003D16F2">
        <w:rPr>
          <w:i/>
        </w:rPr>
        <w:t>&lt;select...</w:t>
      </w:r>
      <w:r w:rsidR="003D16F2">
        <w:t xml:space="preserve"> ein Unikat ist, damit man </w:t>
      </w:r>
      <w:r w:rsidR="000D3FAB">
        <w:t>die verschiedenen Listen ansprechen kann.</w:t>
      </w:r>
    </w:p>
    <w:p w14:paraId="39000C02" w14:textId="77777777" w:rsidR="00EE74D7" w:rsidRDefault="00EE74D7" w:rsidP="009A50CC"/>
    <w:p w14:paraId="51D987A9" w14:textId="77777777" w:rsidR="00EE74D7" w:rsidRDefault="00EE74D7" w:rsidP="009A50CC"/>
    <w:p w14:paraId="21363D8E" w14:textId="77777777" w:rsidR="00EE74D7" w:rsidRDefault="00EE74D7" w:rsidP="009A50CC"/>
    <w:p w14:paraId="38E43E4A" w14:textId="77777777" w:rsidR="00EE74D7" w:rsidRDefault="00EE74D7" w:rsidP="009A50CC"/>
    <w:p w14:paraId="27365E39" w14:textId="77777777" w:rsidR="00EE74D7" w:rsidRDefault="00EE74D7" w:rsidP="009A50CC"/>
    <w:p w14:paraId="6BC9732B" w14:textId="77777777" w:rsidR="00EE74D7" w:rsidRDefault="00EE74D7" w:rsidP="009A50CC"/>
    <w:p w14:paraId="2A5416E2" w14:textId="77777777" w:rsidR="00EE74D7" w:rsidRDefault="00EE74D7" w:rsidP="009A50CC"/>
    <w:p w14:paraId="76FEA30E" w14:textId="77777777" w:rsidR="00EE74D7" w:rsidRDefault="00EE74D7" w:rsidP="009A50CC"/>
    <w:p w14:paraId="21C250D1" w14:textId="77777777" w:rsidR="00EE74D7" w:rsidRDefault="00EE74D7" w:rsidP="009A50CC"/>
    <w:p w14:paraId="36A317CD" w14:textId="77777777" w:rsidR="00EE74D7" w:rsidRDefault="00EE74D7" w:rsidP="009A50CC"/>
    <w:p w14:paraId="29D4DDF4" w14:textId="77777777" w:rsidR="00EE74D7" w:rsidRDefault="00EE74D7" w:rsidP="009A50CC"/>
    <w:p w14:paraId="3184251A" w14:textId="77777777" w:rsidR="00EE74D7" w:rsidRPr="009A50CC" w:rsidRDefault="00EE74D7" w:rsidP="009A50CC"/>
    <w:p w14:paraId="2D789BBD" w14:textId="55E3E161" w:rsidR="006254BF" w:rsidRDefault="007470F5" w:rsidP="007050ED">
      <w:pPr>
        <w:pStyle w:val="berschrift1"/>
      </w:pPr>
      <w:bookmarkStart w:id="15" w:name="_Toc307666272"/>
      <w:r>
        <w:lastRenderedPageBreak/>
        <w:t>Probleme/Lösungen</w:t>
      </w:r>
      <w:bookmarkEnd w:id="15"/>
    </w:p>
    <w:p w14:paraId="330F4E89" w14:textId="6896E0C7" w:rsidR="00FF33F6" w:rsidRDefault="002D3570" w:rsidP="00FF33F6">
      <w:r>
        <w:t>1. Verbindung zur Matrix</w:t>
      </w:r>
      <w:r w:rsidR="001D176E">
        <w:t>:</w:t>
      </w:r>
    </w:p>
    <w:p w14:paraId="7C6FD04C" w14:textId="6C344F0C" w:rsidR="001D176E" w:rsidRDefault="001D176E" w:rsidP="00FF33F6">
      <w:r>
        <w:t>Wir hatten unglaublich lange dafür gebraucht, eine einfache telnet-Verbindung zur Matrix aufzubauen. Unsere Versuche endeten damit, dass wir uns aus der Matrix</w:t>
      </w:r>
      <w:r w:rsidR="00CE7554">
        <w:t xml:space="preserve"> ausgeschlossen haben, in dem wir den Port geändert haben. Das Problem konnten wir nur durch Hilfe von Aussen </w:t>
      </w:r>
      <w:r w:rsidR="002A20D5">
        <w:t>lösen.</w:t>
      </w:r>
    </w:p>
    <w:p w14:paraId="35902499" w14:textId="77777777" w:rsidR="00EE74D7" w:rsidRDefault="00EE74D7" w:rsidP="00FF33F6"/>
    <w:p w14:paraId="2DC97AB1" w14:textId="29BF7F23" w:rsidR="002A20D5" w:rsidRDefault="002A20D5" w:rsidP="00FF33F6">
      <w:r>
        <w:t xml:space="preserve">2. </w:t>
      </w:r>
      <w:r w:rsidR="00CB10A1">
        <w:t xml:space="preserve">Matrix benötigt ein </w:t>
      </w:r>
      <w:r w:rsidR="00CB10A1" w:rsidRPr="00CB10A1">
        <w:rPr>
          <w:i/>
        </w:rPr>
        <w:t>socket_read</w:t>
      </w:r>
      <w:r w:rsidR="00CB10A1">
        <w:t>:</w:t>
      </w:r>
    </w:p>
    <w:p w14:paraId="25EA54AF" w14:textId="1C0A784D" w:rsidR="00CB10A1" w:rsidRDefault="00CB10A1" w:rsidP="00FF33F6">
      <w:r>
        <w:t xml:space="preserve">Wir </w:t>
      </w:r>
      <w:r w:rsidR="00036CFD">
        <w:t>hatten schon einen mehr oder weniger funktionierenden Code. Unser Problem bestand darin, dass die Matrix immer wi</w:t>
      </w:r>
      <w:r w:rsidR="00EC05B5">
        <w:t>eder bis zum Time</w:t>
      </w:r>
      <w:r w:rsidR="007A0A5F">
        <w:t>out gewartet hat. Die Lösung zu</w:t>
      </w:r>
      <w:r w:rsidR="00EC05B5">
        <w:t xml:space="preserve"> diesem Problem war </w:t>
      </w:r>
      <w:r w:rsidR="007A0A5F">
        <w:t xml:space="preserve">das </w:t>
      </w:r>
      <w:r w:rsidR="007A0A5F">
        <w:rPr>
          <w:i/>
        </w:rPr>
        <w:t>socket_read</w:t>
      </w:r>
      <w:r w:rsidR="0090255E">
        <w:rPr>
          <w:i/>
        </w:rPr>
        <w:t xml:space="preserve"> </w:t>
      </w:r>
      <w:r w:rsidR="009B12CF">
        <w:rPr>
          <w:i/>
        </w:rPr>
        <w:t>(</w:t>
      </w:r>
      <w:r w:rsidR="006C700C">
        <w:rPr>
          <w:i/>
        </w:rPr>
        <w:t xml:space="preserve">Siehe </w:t>
      </w:r>
      <w:r w:rsidR="009B12CF">
        <w:rPr>
          <w:i/>
        </w:rPr>
        <w:t>Seite 7)</w:t>
      </w:r>
      <w:r w:rsidR="009B12CF">
        <w:t>.</w:t>
      </w:r>
    </w:p>
    <w:p w14:paraId="776AC56E" w14:textId="77777777" w:rsidR="009B12CF" w:rsidRDefault="009B12CF" w:rsidP="00FF33F6"/>
    <w:p w14:paraId="5624F616" w14:textId="5B785512" w:rsidR="009B12CF" w:rsidRDefault="009B12CF" w:rsidP="00FF33F6">
      <w:r>
        <w:t xml:space="preserve">3. </w:t>
      </w:r>
      <w:r w:rsidR="00443F42">
        <w:t>PHP kann nicht ohne js mit html kommunizieren:</w:t>
      </w:r>
    </w:p>
    <w:p w14:paraId="0358E7F7" w14:textId="57898610" w:rsidR="00FF33F6" w:rsidRDefault="00443F42" w:rsidP="00FF33F6">
      <w:r>
        <w:t xml:space="preserve">Zu Beginn haben wir versucht, </w:t>
      </w:r>
      <w:r w:rsidR="00420358">
        <w:t xml:space="preserve">die PHP-Datei in der html-Datei zu referenzieren. Dies </w:t>
      </w:r>
      <w:r w:rsidR="005831D1">
        <w:t xml:space="preserve">war in dieser Form nicht möglich. </w:t>
      </w:r>
      <w:r w:rsidR="000540A9">
        <w:t>Hier war js eine mögliche Lösung</w:t>
      </w:r>
      <w:r w:rsidR="0090255E">
        <w:t xml:space="preserve"> </w:t>
      </w:r>
      <w:r w:rsidR="006C700C">
        <w:t>(Siehe Abb.7</w:t>
      </w:r>
      <w:r w:rsidR="0090255E">
        <w:t xml:space="preserve"> Sende-Funktion</w:t>
      </w:r>
      <w:r w:rsidR="006C700C">
        <w:t>)</w:t>
      </w:r>
      <w:r w:rsidR="00B554EE">
        <w:t>.</w:t>
      </w:r>
    </w:p>
    <w:p w14:paraId="66887F7C" w14:textId="77777777" w:rsidR="00B42C3B" w:rsidRDefault="00B42C3B" w:rsidP="00FF33F6"/>
    <w:p w14:paraId="1D8FA811" w14:textId="0BFCC53E" w:rsidR="00B42C3B" w:rsidRDefault="00B42C3B" w:rsidP="00FF33F6">
      <w:r>
        <w:t xml:space="preserve">4. </w:t>
      </w:r>
      <w:r w:rsidR="004D2B5B">
        <w:t>Kopieren von Code:</w:t>
      </w:r>
    </w:p>
    <w:p w14:paraId="08C1C059" w14:textId="501B1272" w:rsidR="004D2B5B" w:rsidRDefault="004D2B5B" w:rsidP="00FF33F6">
      <w:r>
        <w:t>Um a</w:t>
      </w:r>
      <w:r w:rsidR="00F65034">
        <w:t>uch die Toolbox mit einem Klick verwenden zu können, mussten wir die Toolbox mit einem if-Statement in die Rout</w:t>
      </w:r>
      <w:r w:rsidR="00242F8C">
        <w:t>e</w:t>
      </w:r>
      <w:r w:rsidR="00F65034">
        <w:t>-Funktion integriert.</w:t>
      </w:r>
      <w:r w:rsidR="00242F8C">
        <w:t xml:space="preserve"> Dafür haben wir einen bereits bestehenden Code kopiert. </w:t>
      </w:r>
      <w:r w:rsidR="00B543DB">
        <w:t xml:space="preserve">Theoretisch hätte diese Lösung funktionieren sollen. Unser Fehler war, dass wir einen Parameter falsch gekennzeichnet haben. </w:t>
      </w:r>
      <w:r w:rsidR="00CF782F">
        <w:t xml:space="preserve">Dies wäre nicht so einfach passiert, wenn der Code von Grund auf neu entstanden wäre. Deshalb ist es immer wichtig jeden Teil eines Codes zu verstehen und </w:t>
      </w:r>
      <w:r w:rsidR="00E51DC1">
        <w:t>im Zweifelsfall ihn nachzuschreiben, anstatt ihn zu kopieren.</w:t>
      </w:r>
      <w:r w:rsidR="00AD21F4">
        <w:t xml:space="preserve"> </w:t>
      </w:r>
    </w:p>
    <w:p w14:paraId="68351593" w14:textId="77777777" w:rsidR="00B554EE" w:rsidRDefault="00B554EE" w:rsidP="00FF33F6"/>
    <w:p w14:paraId="51E8FB10" w14:textId="2615C33F" w:rsidR="00B554EE" w:rsidRDefault="00B42C3B" w:rsidP="00FF33F6">
      <w:r>
        <w:t>5</w:t>
      </w:r>
      <w:r w:rsidR="00B554EE">
        <w:t>. Zeitmanagement</w:t>
      </w:r>
    </w:p>
    <w:p w14:paraId="71F47A30" w14:textId="31B421FC" w:rsidR="00B554EE" w:rsidRDefault="00B554EE" w:rsidP="00FF33F6">
      <w:r>
        <w:t xml:space="preserve">Ein weiteres Problem war, dass wir uns </w:t>
      </w:r>
      <w:r w:rsidR="00F34E88">
        <w:t xml:space="preserve">bei gewissen Problemen zu lange aufgehalten haben. Dies hat uns </w:t>
      </w:r>
      <w:r w:rsidR="006461A8">
        <w:t>viel Zeit gekostet. Eine Möglichkeit wäre: man setzt sich eine Zeit</w:t>
      </w:r>
      <w:r w:rsidR="009E3E21">
        <w:t>spanne</w:t>
      </w:r>
      <w:r w:rsidR="006461A8">
        <w:t xml:space="preserve"> von vielleicht </w:t>
      </w:r>
      <w:r w:rsidR="00B42C3B">
        <w:t>1h</w:t>
      </w:r>
      <w:r w:rsidR="009E3E21">
        <w:t xml:space="preserve"> in welcher man versucht das Problem zu beheben und recherchieren. Nach Ablauf dieser Zeit,</w:t>
      </w:r>
      <w:r w:rsidR="00B42C3B">
        <w:t xml:space="preserve"> sollte man sich Hilfe holen gehen.</w:t>
      </w:r>
    </w:p>
    <w:p w14:paraId="04C7ACC6" w14:textId="77777777" w:rsidR="00FF33F6" w:rsidRPr="00FF33F6" w:rsidRDefault="00FF33F6" w:rsidP="00FF33F6"/>
    <w:p w14:paraId="552D4786" w14:textId="5494F0D3" w:rsidR="006D6738" w:rsidRDefault="002B0F97" w:rsidP="006254BF">
      <w:pPr>
        <w:pStyle w:val="berschrift1"/>
      </w:pPr>
      <w:bookmarkStart w:id="16" w:name="_Toc307666273"/>
      <w:r>
        <w:t>To Do</w:t>
      </w:r>
      <w:bookmarkEnd w:id="16"/>
    </w:p>
    <w:p w14:paraId="5FB54EB3" w14:textId="3F075B01" w:rsidR="003A4FCB" w:rsidRDefault="003A4FCB" w:rsidP="003A4FCB">
      <w:r>
        <w:t>1. Einen Button integrieren, mit dem m</w:t>
      </w:r>
      <w:r w:rsidR="00776818">
        <w:t>an auf die K</w:t>
      </w:r>
      <w:r>
        <w:t>onfigurationsseite von Genfen kommt</w:t>
      </w:r>
      <w:r w:rsidR="00776818">
        <w:t>.</w:t>
      </w:r>
    </w:p>
    <w:p w14:paraId="75D8C65D" w14:textId="77777777" w:rsidR="00EE74D7" w:rsidRDefault="00EE74D7" w:rsidP="003A4FCB"/>
    <w:p w14:paraId="31A4E348" w14:textId="5BF22CF4" w:rsidR="00776818" w:rsidRDefault="00776818" w:rsidP="003A4FCB">
      <w:r>
        <w:t>2. Einen Weg</w:t>
      </w:r>
      <w:r w:rsidR="00E553FF">
        <w:t xml:space="preserve"> finden</w:t>
      </w:r>
      <w:r>
        <w:t xml:space="preserve">, geänderte Konfigurationen </w:t>
      </w:r>
      <w:r w:rsidR="00E553FF">
        <w:t>in dem Quellcode automatisch zu ersetzen.</w:t>
      </w:r>
    </w:p>
    <w:p w14:paraId="183ED440" w14:textId="77777777" w:rsidR="00EE74D7" w:rsidRDefault="00EE74D7" w:rsidP="003A4FCB"/>
    <w:p w14:paraId="74B36AAC" w14:textId="4AA94181" w:rsidR="00E553FF" w:rsidRDefault="00E553FF" w:rsidP="003A4FCB">
      <w:r>
        <w:t xml:space="preserve">3. </w:t>
      </w:r>
      <w:r w:rsidR="008439D6">
        <w:t>Eine Kom</w:t>
      </w:r>
      <w:r w:rsidR="004C0E7C">
        <w:t>mandozeile einführen, welche</w:t>
      </w:r>
      <w:r w:rsidR="008439D6">
        <w:t xml:space="preserve"> Strings entgegen nimmt und die Antwort der Matrix </w:t>
      </w:r>
      <w:r w:rsidR="004C0E7C">
        <w:t>1 zu 1 in einem Textfeld zurückgibt.</w:t>
      </w:r>
    </w:p>
    <w:p w14:paraId="3D615578" w14:textId="77777777" w:rsidR="00EE74D7" w:rsidRDefault="00EE74D7" w:rsidP="003A4FCB"/>
    <w:p w14:paraId="62D96FF7" w14:textId="29FB096A" w:rsidR="004C0E7C" w:rsidRDefault="004C0E7C" w:rsidP="003A4FCB">
      <w:r>
        <w:t xml:space="preserve">4. Eine Funktion </w:t>
      </w:r>
      <w:r w:rsidR="009E4321">
        <w:t>finden, mit welcher man unbenutzte Bildschirme ausschalten oder abdunkeln kann.</w:t>
      </w:r>
    </w:p>
    <w:p w14:paraId="5A18BB9A" w14:textId="77777777" w:rsidR="00EE74D7" w:rsidRDefault="00EE74D7" w:rsidP="003A4FCB"/>
    <w:p w14:paraId="1060119D" w14:textId="21934F41" w:rsidR="009F39B5" w:rsidRDefault="009F39B5" w:rsidP="003A4FCB">
      <w:r>
        <w:t xml:space="preserve">5. Ein </w:t>
      </w:r>
      <w:r w:rsidR="008622D7">
        <w:t xml:space="preserve">einfaches </w:t>
      </w:r>
      <w:r>
        <w:t>Login, damit nicht jeder X-Beliebige auf die Webs</w:t>
      </w:r>
      <w:r w:rsidR="008622D7">
        <w:t>ite zugreifen kann.</w:t>
      </w:r>
    </w:p>
    <w:p w14:paraId="67CF3AF7" w14:textId="77777777" w:rsidR="002223CB" w:rsidRDefault="002223CB" w:rsidP="003A4FCB"/>
    <w:p w14:paraId="4FDA4598" w14:textId="77777777" w:rsidR="007016D6" w:rsidRDefault="007016D6" w:rsidP="003A4FCB"/>
    <w:p w14:paraId="03ACC565" w14:textId="77777777" w:rsidR="007016D6" w:rsidRDefault="007016D6" w:rsidP="003A4FCB"/>
    <w:p w14:paraId="161D59C2" w14:textId="77777777" w:rsidR="007016D6" w:rsidRDefault="007016D6" w:rsidP="003A4FCB"/>
    <w:p w14:paraId="506E9128" w14:textId="77777777" w:rsidR="007016D6" w:rsidRDefault="007016D6" w:rsidP="003A4FCB"/>
    <w:p w14:paraId="3CC38106" w14:textId="77777777" w:rsidR="007016D6" w:rsidRDefault="007016D6" w:rsidP="003A4FCB"/>
    <w:p w14:paraId="2C7F36D0" w14:textId="77777777" w:rsidR="007016D6" w:rsidRDefault="007016D6" w:rsidP="003A4FCB"/>
    <w:p w14:paraId="141602C1" w14:textId="51B25EBD" w:rsidR="002223CB" w:rsidRPr="003A4FCB" w:rsidRDefault="00151F05" w:rsidP="002223CB">
      <w:pPr>
        <w:pStyle w:val="berschrift1"/>
      </w:pPr>
      <w:bookmarkStart w:id="17" w:name="_Toc307666274"/>
      <w:r>
        <w:rPr>
          <w:noProof/>
          <w:lang w:val="de-DE" w:eastAsia="de-DE"/>
        </w:rPr>
        <w:lastRenderedPageBreak/>
        <w:pict w14:anchorId="271FC2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8pt;width:290.85pt;height:693pt;z-index:251700224;mso-wrap-edited:f;mso-position-horizontal-relative:text;mso-position-vertical-relative:text" wrapcoords="0 0 21600 0 21600 21600 0 21600 0 0">
            <v:imagedata r:id="rId22" o:title=""/>
            <v:textbox style="mso-next-textbox:#_x0000_s1026"/>
            <w10:wrap type="tight"/>
          </v:shape>
          <o:OLEObject Type="Embed" ProgID="Excel.Sheet.12" ShapeID="_x0000_s1026" DrawAspect="Content" ObjectID="_1381411676"/>
        </w:pict>
      </w:r>
      <w:r w:rsidR="007016D6">
        <w:t xml:space="preserve">Konfiguration </w:t>
      </w:r>
      <w:r>
        <w:t>Matrix Stand 26.10.2015</w:t>
      </w:r>
      <w:bookmarkEnd w:id="17"/>
    </w:p>
    <w:p w14:paraId="027F89BA" w14:textId="4DE39D1D" w:rsidR="007016D6" w:rsidRDefault="007016D6" w:rsidP="002223CB"/>
    <w:p w14:paraId="71D35472" w14:textId="40E79966" w:rsidR="007016D6" w:rsidRDefault="007016D6" w:rsidP="002223CB"/>
    <w:p w14:paraId="535B9C3E" w14:textId="39308A95" w:rsidR="007016D6" w:rsidRDefault="007016D6" w:rsidP="002223CB"/>
    <w:p w14:paraId="7C85C69E" w14:textId="6B2F0CD4" w:rsidR="007016D6" w:rsidRDefault="007016D6" w:rsidP="002223CB"/>
    <w:p w14:paraId="3321A245" w14:textId="0C352771" w:rsidR="007016D6" w:rsidRDefault="007016D6" w:rsidP="002223CB"/>
    <w:p w14:paraId="2C5B091C" w14:textId="77777777" w:rsidR="007016D6" w:rsidRDefault="007016D6" w:rsidP="002223CB"/>
    <w:p w14:paraId="3B793B0F" w14:textId="77777777" w:rsidR="007016D6" w:rsidRDefault="007016D6" w:rsidP="002223CB"/>
    <w:p w14:paraId="34DB77A8" w14:textId="77777777" w:rsidR="007016D6" w:rsidRDefault="007016D6" w:rsidP="002223CB"/>
    <w:p w14:paraId="628A2D43" w14:textId="77777777" w:rsidR="007016D6" w:rsidRDefault="007016D6" w:rsidP="002223CB"/>
    <w:p w14:paraId="69F75D3F" w14:textId="77777777" w:rsidR="007016D6" w:rsidRDefault="007016D6" w:rsidP="002223CB"/>
    <w:p w14:paraId="51C12808" w14:textId="77777777" w:rsidR="007016D6" w:rsidRDefault="007016D6" w:rsidP="002223CB"/>
    <w:p w14:paraId="7A299531" w14:textId="77777777" w:rsidR="007016D6" w:rsidRDefault="007016D6" w:rsidP="002223CB"/>
    <w:p w14:paraId="284D7449" w14:textId="77777777" w:rsidR="007016D6" w:rsidRDefault="007016D6" w:rsidP="002223CB"/>
    <w:p w14:paraId="3E72D52F" w14:textId="77777777" w:rsidR="007016D6" w:rsidRDefault="007016D6" w:rsidP="002223CB"/>
    <w:p w14:paraId="56693C8C" w14:textId="77777777" w:rsidR="007016D6" w:rsidRDefault="007016D6" w:rsidP="002223CB"/>
    <w:p w14:paraId="1E44A3D9" w14:textId="77777777" w:rsidR="007016D6" w:rsidRDefault="007016D6" w:rsidP="002223CB"/>
    <w:p w14:paraId="4A4E7F44" w14:textId="77777777" w:rsidR="007016D6" w:rsidRDefault="007016D6" w:rsidP="002223CB"/>
    <w:p w14:paraId="40753FD3" w14:textId="77777777" w:rsidR="007016D6" w:rsidRDefault="007016D6" w:rsidP="002223CB"/>
    <w:p w14:paraId="6D1E5F9C" w14:textId="77777777" w:rsidR="007016D6" w:rsidRDefault="007016D6" w:rsidP="002223CB"/>
    <w:p w14:paraId="4146DB55" w14:textId="77777777" w:rsidR="007016D6" w:rsidRDefault="007016D6" w:rsidP="002223CB"/>
    <w:p w14:paraId="565928DD" w14:textId="77777777" w:rsidR="007016D6" w:rsidRDefault="007016D6" w:rsidP="002223CB"/>
    <w:p w14:paraId="35819016" w14:textId="77777777" w:rsidR="007016D6" w:rsidRDefault="007016D6" w:rsidP="002223CB"/>
    <w:p w14:paraId="468161C0" w14:textId="77777777" w:rsidR="007016D6" w:rsidRDefault="007016D6" w:rsidP="002223CB"/>
    <w:p w14:paraId="6C8FE0B5" w14:textId="77777777" w:rsidR="007016D6" w:rsidRDefault="007016D6" w:rsidP="002223CB"/>
    <w:p w14:paraId="66AC776A" w14:textId="77777777" w:rsidR="007016D6" w:rsidRDefault="007016D6" w:rsidP="002223CB"/>
    <w:p w14:paraId="016DFA7F" w14:textId="77777777" w:rsidR="007016D6" w:rsidRDefault="007016D6" w:rsidP="002223CB"/>
    <w:p w14:paraId="732F9D92" w14:textId="77777777" w:rsidR="007016D6" w:rsidRDefault="007016D6" w:rsidP="002223CB"/>
    <w:p w14:paraId="04BCD62A" w14:textId="77777777" w:rsidR="007016D6" w:rsidRDefault="007016D6" w:rsidP="002223CB"/>
    <w:p w14:paraId="5B70CC78" w14:textId="77777777" w:rsidR="007016D6" w:rsidRDefault="007016D6" w:rsidP="002223CB"/>
    <w:p w14:paraId="1160EED0" w14:textId="77777777" w:rsidR="007016D6" w:rsidRDefault="007016D6" w:rsidP="002223CB"/>
    <w:p w14:paraId="776B2D5B" w14:textId="07DFD70B" w:rsidR="002223CB" w:rsidRDefault="002223CB" w:rsidP="002223CB"/>
    <w:p w14:paraId="6DD062D9" w14:textId="77777777" w:rsidR="007016D6" w:rsidRDefault="007016D6" w:rsidP="002223CB"/>
    <w:p w14:paraId="6E6D2194" w14:textId="77777777" w:rsidR="007016D6" w:rsidRDefault="007016D6" w:rsidP="002223CB"/>
    <w:p w14:paraId="6BAE299E" w14:textId="77777777" w:rsidR="007016D6" w:rsidRDefault="007016D6" w:rsidP="002223CB"/>
    <w:p w14:paraId="137F802C" w14:textId="77777777" w:rsidR="007016D6" w:rsidRDefault="007016D6" w:rsidP="002223CB"/>
    <w:p w14:paraId="1D64CF82" w14:textId="77777777" w:rsidR="007016D6" w:rsidRDefault="007016D6" w:rsidP="002223CB"/>
    <w:p w14:paraId="3F79788E" w14:textId="77777777" w:rsidR="007016D6" w:rsidRDefault="007016D6" w:rsidP="002223CB"/>
    <w:p w14:paraId="3212C09F" w14:textId="77777777" w:rsidR="007016D6" w:rsidRDefault="007016D6" w:rsidP="002223CB"/>
    <w:p w14:paraId="14744FDB" w14:textId="77777777" w:rsidR="007016D6" w:rsidRDefault="007016D6" w:rsidP="002223CB"/>
    <w:p w14:paraId="4D2851F6" w14:textId="77777777" w:rsidR="007016D6" w:rsidRDefault="007016D6" w:rsidP="002223CB"/>
    <w:p w14:paraId="1EDD1632" w14:textId="77777777" w:rsidR="007016D6" w:rsidRDefault="007016D6" w:rsidP="002223CB"/>
    <w:p w14:paraId="22A94F1D" w14:textId="77777777" w:rsidR="007016D6" w:rsidRDefault="007016D6" w:rsidP="002223CB"/>
    <w:p w14:paraId="544CC1EF" w14:textId="77777777" w:rsidR="007016D6" w:rsidRDefault="007016D6" w:rsidP="002223CB"/>
    <w:p w14:paraId="1FB8C2B8" w14:textId="77777777" w:rsidR="007016D6" w:rsidRDefault="007016D6" w:rsidP="002223CB"/>
    <w:p w14:paraId="0E12DEF8" w14:textId="77777777" w:rsidR="007016D6" w:rsidRDefault="007016D6" w:rsidP="002223CB"/>
    <w:p w14:paraId="05008692" w14:textId="77777777" w:rsidR="007016D6" w:rsidRDefault="007016D6" w:rsidP="002223CB"/>
    <w:p w14:paraId="0037448B" w14:textId="77777777" w:rsidR="007016D6" w:rsidRDefault="007016D6" w:rsidP="002223CB"/>
    <w:p w14:paraId="634D3022" w14:textId="77777777" w:rsidR="007016D6" w:rsidRDefault="007016D6" w:rsidP="002223CB"/>
    <w:p w14:paraId="233C6591" w14:textId="77777777" w:rsidR="007016D6" w:rsidRDefault="007016D6" w:rsidP="002223CB"/>
    <w:p w14:paraId="5F112C0A" w14:textId="77777777" w:rsidR="007016D6" w:rsidRDefault="007016D6" w:rsidP="002223CB"/>
    <w:p w14:paraId="30D35699" w14:textId="77777777" w:rsidR="007016D6" w:rsidRDefault="007016D6" w:rsidP="002223CB"/>
    <w:p w14:paraId="36ADF2B1" w14:textId="77777777" w:rsidR="007016D6" w:rsidRDefault="007016D6" w:rsidP="002223CB"/>
    <w:p w14:paraId="35482202" w14:textId="77777777" w:rsidR="007016D6" w:rsidRPr="002223CB" w:rsidRDefault="007016D6" w:rsidP="002223CB"/>
    <w:p w14:paraId="451DC79B" w14:textId="19EE90E0" w:rsidR="00511D21" w:rsidRDefault="00511D21" w:rsidP="00511D21">
      <w:pPr>
        <w:pStyle w:val="berschrift1"/>
      </w:pPr>
      <w:bookmarkStart w:id="18" w:name="_Toc380135564"/>
      <w:bookmarkStart w:id="19" w:name="_Toc307666275"/>
      <w:r w:rsidRPr="005E3C39">
        <w:lastRenderedPageBreak/>
        <w:t>Abbildungsverzeichnis</w:t>
      </w:r>
      <w:bookmarkEnd w:id="18"/>
      <w:bookmarkEnd w:id="19"/>
    </w:p>
    <w:p w14:paraId="5026B51B" w14:textId="4F0AAFD8" w:rsidR="002F573F" w:rsidRDefault="002F573F" w:rsidP="00C935F8">
      <w:r>
        <w:t xml:space="preserve">Titelblatt Abbildung: </w:t>
      </w:r>
      <w:r w:rsidR="00565793">
        <w:t xml:space="preserve">Binary Tunnel, </w:t>
      </w:r>
      <w:r w:rsidR="00565793" w:rsidRPr="00565793">
        <w:t>http://www.artsfon.com/download/47011/1920x1080/</w:t>
      </w:r>
    </w:p>
    <w:p w14:paraId="625D1997" w14:textId="77777777" w:rsidR="009A50CC" w:rsidRDefault="009A50CC" w:rsidP="00C935F8"/>
    <w:p w14:paraId="281D7525" w14:textId="06E3A3ED" w:rsidR="00CF6C72" w:rsidRDefault="00070CCD" w:rsidP="00C935F8">
      <w:r>
        <w:t>Abb. 1:</w:t>
      </w:r>
      <w:r w:rsidR="002B2217">
        <w:t xml:space="preserve"> </w:t>
      </w:r>
      <w:r w:rsidR="002B2217">
        <w:t>Schema 1, Verkabelung der Matrix</w:t>
      </w:r>
    </w:p>
    <w:p w14:paraId="369FD7CA" w14:textId="5AAC096B" w:rsidR="00070CCD" w:rsidRDefault="00070CCD" w:rsidP="00C935F8">
      <w:r>
        <w:t>Abb. 2:</w:t>
      </w:r>
      <w:r w:rsidR="002B2217">
        <w:t xml:space="preserve"> </w:t>
      </w:r>
      <w:r w:rsidR="002B2217">
        <w:t>Schema 2, Ablauf eines Rout-Vorgang</w:t>
      </w:r>
    </w:p>
    <w:p w14:paraId="21DDEA77" w14:textId="06101F86" w:rsidR="00070CCD" w:rsidRDefault="00070CCD" w:rsidP="00C935F8">
      <w:r>
        <w:t>Abb.</w:t>
      </w:r>
      <w:r>
        <w:t xml:space="preserve"> 3:</w:t>
      </w:r>
      <w:r w:rsidR="002B2217">
        <w:t xml:space="preserve"> </w:t>
      </w:r>
      <w:r w:rsidR="002B2217">
        <w:t>Verbindungs-Funktion</w:t>
      </w:r>
    </w:p>
    <w:p w14:paraId="1FFB0902" w14:textId="61186683" w:rsidR="00070CCD" w:rsidRDefault="00070CCD" w:rsidP="00C935F8">
      <w:r>
        <w:t>Abb.</w:t>
      </w:r>
      <w:r>
        <w:t xml:space="preserve"> 4:</w:t>
      </w:r>
      <w:r w:rsidR="002B2217">
        <w:t xml:space="preserve"> </w:t>
      </w:r>
      <w:r w:rsidR="002B2217">
        <w:t>Class Commander Attribute</w:t>
      </w:r>
    </w:p>
    <w:p w14:paraId="09AB9E1B" w14:textId="00219127" w:rsidR="00070CCD" w:rsidRDefault="00070CCD" w:rsidP="00C935F8">
      <w:r>
        <w:t>Abb.</w:t>
      </w:r>
      <w:r>
        <w:t xml:space="preserve"> 5:</w:t>
      </w:r>
      <w:r w:rsidR="002B2217">
        <w:t xml:space="preserve"> Route-Funktion</w:t>
      </w:r>
    </w:p>
    <w:p w14:paraId="7464E476" w14:textId="7AD8FDB6" w:rsidR="00070CCD" w:rsidRDefault="00070CCD" w:rsidP="00C935F8">
      <w:r>
        <w:t>Abb.</w:t>
      </w:r>
      <w:r>
        <w:t xml:space="preserve"> 6:</w:t>
      </w:r>
      <w:r w:rsidR="00901B9F">
        <w:t xml:space="preserve"> </w:t>
      </w:r>
      <w:r w:rsidR="00901B9F">
        <w:t>TypeRecognition Protokoll</w:t>
      </w:r>
    </w:p>
    <w:p w14:paraId="746ED018" w14:textId="2374A9D5" w:rsidR="00070CCD" w:rsidRDefault="00070CCD" w:rsidP="00C935F8">
      <w:r>
        <w:t>Abb.</w:t>
      </w:r>
      <w:r>
        <w:t xml:space="preserve"> 7:</w:t>
      </w:r>
      <w:r w:rsidR="00901B9F">
        <w:t xml:space="preserve"> Sende-Funktion</w:t>
      </w:r>
    </w:p>
    <w:p w14:paraId="1E37EA9C" w14:textId="29234F80" w:rsidR="00070CCD" w:rsidRDefault="00070CCD" w:rsidP="00C935F8">
      <w:r>
        <w:t>Abb.</w:t>
      </w:r>
      <w:r>
        <w:t xml:space="preserve"> 8:</w:t>
      </w:r>
      <w:r w:rsidR="00901B9F">
        <w:t xml:space="preserve"> </w:t>
      </w:r>
      <w:r w:rsidR="00901B9F">
        <w:t>Reselect Bugfix</w:t>
      </w:r>
    </w:p>
    <w:p w14:paraId="087E14C8" w14:textId="2DE3601A" w:rsidR="00070CCD" w:rsidRDefault="00070CCD" w:rsidP="00C935F8">
      <w:r>
        <w:t>Abb.</w:t>
      </w:r>
      <w:r w:rsidR="002B2217">
        <w:t xml:space="preserve"> 9:</w:t>
      </w:r>
      <w:r w:rsidR="00901B9F">
        <w:t xml:space="preserve"> </w:t>
      </w:r>
      <w:r w:rsidR="00901B9F">
        <w:t>Dropdown-Menu Presets</w:t>
      </w:r>
    </w:p>
    <w:p w14:paraId="0C4E5FE6" w14:textId="1CF06346" w:rsidR="002B2217" w:rsidRDefault="002B2217" w:rsidP="00C935F8">
      <w:r>
        <w:t>Abb.</w:t>
      </w:r>
      <w:r>
        <w:t xml:space="preserve"> 10:</w:t>
      </w:r>
      <w:r w:rsidR="00901B9F">
        <w:t xml:space="preserve"> </w:t>
      </w:r>
      <w:r w:rsidR="00901B9F">
        <w:t>Dropdown-Menu Bildschirm NW</w:t>
      </w:r>
    </w:p>
    <w:p w14:paraId="59244129" w14:textId="77777777" w:rsidR="006F7567" w:rsidRDefault="00511D21" w:rsidP="00511D21">
      <w:pPr>
        <w:pStyle w:val="berschrift1"/>
      </w:pPr>
      <w:bookmarkStart w:id="20" w:name="_Toc380135567"/>
      <w:bookmarkStart w:id="21" w:name="_Toc307666276"/>
      <w:r w:rsidRPr="005E3C39">
        <w:t>Literaturverzeichnis</w:t>
      </w:r>
      <w:bookmarkEnd w:id="20"/>
      <w:bookmarkEnd w:id="21"/>
    </w:p>
    <w:p w14:paraId="4D1D3578" w14:textId="04DAD9E8" w:rsidR="00901B9F" w:rsidRDefault="00901B9F" w:rsidP="00901B9F">
      <w:r>
        <w:t>Hrsg.</w:t>
      </w:r>
      <w:r w:rsidR="002F4295">
        <w:t xml:space="preserve"> www.stackoverflow.com</w:t>
      </w:r>
    </w:p>
    <w:p w14:paraId="01A728F4" w14:textId="5AE654C6" w:rsidR="002F4295" w:rsidRDefault="002F4295" w:rsidP="00901B9F">
      <w:r>
        <w:t>Hrsg. www.php.net</w:t>
      </w:r>
    </w:p>
    <w:p w14:paraId="0BE4EA45" w14:textId="27986257" w:rsidR="00901B9F" w:rsidRDefault="00901B9F" w:rsidP="00901B9F">
      <w:r>
        <w:t>Hrsg.</w:t>
      </w:r>
      <w:r w:rsidR="002F4295">
        <w:t xml:space="preserve"> www.w3</w:t>
      </w:r>
      <w:r w:rsidR="00365DC4">
        <w:t>schools.com</w:t>
      </w:r>
    </w:p>
    <w:p w14:paraId="7EF17EB2" w14:textId="547C57EA" w:rsidR="00365DC4" w:rsidRPr="00901B9F" w:rsidRDefault="00365DC4" w:rsidP="00901B9F">
      <w:r>
        <w:t>Hrsg. www.getbootstrap.com</w:t>
      </w:r>
    </w:p>
    <w:p w14:paraId="281F71F7" w14:textId="04A18469" w:rsidR="006D6738" w:rsidRPr="005E3C39" w:rsidRDefault="00511D21" w:rsidP="00511D21">
      <w:pPr>
        <w:pStyle w:val="berschrift1"/>
      </w:pPr>
      <w:bookmarkStart w:id="22" w:name="_Toc380135569"/>
      <w:bookmarkStart w:id="23" w:name="_Toc307666277"/>
      <w:r w:rsidRPr="005E3C39">
        <w:t>Versionskontrolle</w:t>
      </w:r>
      <w:bookmarkEnd w:id="22"/>
      <w:bookmarkEnd w:id="23"/>
    </w:p>
    <w:tbl>
      <w:tblPr>
        <w:tblW w:w="9469" w:type="dxa"/>
        <w:tblInd w:w="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40" w:type="dxa"/>
          <w:left w:w="85" w:type="dxa"/>
          <w:bottom w:w="40" w:type="dxa"/>
          <w:right w:w="85" w:type="dxa"/>
        </w:tblCellMar>
        <w:tblLook w:val="01E0" w:firstRow="1" w:lastRow="1" w:firstColumn="1" w:lastColumn="1" w:noHBand="0" w:noVBand="0"/>
      </w:tblPr>
      <w:tblGrid>
        <w:gridCol w:w="1219"/>
        <w:gridCol w:w="1828"/>
        <w:gridCol w:w="4055"/>
        <w:gridCol w:w="2367"/>
      </w:tblGrid>
      <w:tr w:rsidR="00511D21" w:rsidRPr="005E3C39" w14:paraId="502D8182" w14:textId="77777777" w:rsidTr="00690990">
        <w:trPr>
          <w:trHeight w:val="113"/>
        </w:trPr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 w14:paraId="5963E566" w14:textId="77777777" w:rsidR="00511D21" w:rsidRPr="005E3C39" w:rsidRDefault="00511D21" w:rsidP="00C6727C">
            <w:pPr>
              <w:rPr>
                <w:b/>
              </w:rPr>
            </w:pPr>
            <w:r w:rsidRPr="005E3C39">
              <w:rPr>
                <w:b/>
              </w:rPr>
              <w:t>Version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 w14:paraId="68645DA2" w14:textId="77777777" w:rsidR="00511D21" w:rsidRPr="005E3C39" w:rsidRDefault="00511D21" w:rsidP="00C6727C">
            <w:pPr>
              <w:rPr>
                <w:b/>
              </w:rPr>
            </w:pPr>
            <w:r w:rsidRPr="005E3C39">
              <w:rPr>
                <w:b/>
              </w:rPr>
              <w:t>Datum</w:t>
            </w:r>
          </w:p>
        </w:tc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 w14:paraId="6D68F90C" w14:textId="77777777" w:rsidR="00511D21" w:rsidRPr="005E3C39" w:rsidRDefault="00511D21" w:rsidP="00C6727C">
            <w:pPr>
              <w:rPr>
                <w:b/>
              </w:rPr>
            </w:pPr>
            <w:r w:rsidRPr="005E3C39">
              <w:rPr>
                <w:b/>
              </w:rPr>
              <w:t>Beschreibung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 w14:paraId="6F274275" w14:textId="77777777" w:rsidR="00511D21" w:rsidRPr="005E3C39" w:rsidRDefault="00511D21" w:rsidP="00C6727C">
            <w:pPr>
              <w:rPr>
                <w:b/>
              </w:rPr>
            </w:pPr>
            <w:r w:rsidRPr="005E3C39">
              <w:rPr>
                <w:b/>
              </w:rPr>
              <w:t>Autor</w:t>
            </w:r>
          </w:p>
        </w:tc>
      </w:tr>
      <w:tr w:rsidR="00511D21" w:rsidRPr="005E3C39" w14:paraId="7A207338" w14:textId="77777777" w:rsidTr="00690990">
        <w:trPr>
          <w:trHeight w:val="113"/>
        </w:trPr>
        <w:tc>
          <w:tcPr>
            <w:tcW w:w="1219" w:type="dxa"/>
            <w:shd w:val="clear" w:color="auto" w:fill="E6E6E6"/>
          </w:tcPr>
          <w:p w14:paraId="2887C5E9" w14:textId="57047F13" w:rsidR="00511D21" w:rsidRPr="005E3C39" w:rsidRDefault="00511D21" w:rsidP="00C6727C">
            <w:r w:rsidRPr="005E3C39">
              <w:t>0</w:t>
            </w:r>
            <w:r w:rsidR="00FE3464">
              <w:t>.1</w:t>
            </w:r>
          </w:p>
        </w:tc>
        <w:tc>
          <w:tcPr>
            <w:tcW w:w="1828" w:type="dxa"/>
            <w:shd w:val="clear" w:color="auto" w:fill="E6E6E6"/>
          </w:tcPr>
          <w:p w14:paraId="7BC0369C" w14:textId="2BC99929" w:rsidR="00511D21" w:rsidRPr="005E3C39" w:rsidRDefault="00FE3464" w:rsidP="00FE3464">
            <w:r>
              <w:t>21.10</w:t>
            </w:r>
            <w:r w:rsidR="00511D21" w:rsidRPr="005E3C39">
              <w:t>.201</w:t>
            </w:r>
            <w:r>
              <w:t>5</w:t>
            </w:r>
          </w:p>
        </w:tc>
        <w:tc>
          <w:tcPr>
            <w:tcW w:w="4055" w:type="dxa"/>
            <w:shd w:val="clear" w:color="auto" w:fill="E6E6E6"/>
          </w:tcPr>
          <w:p w14:paraId="17FBFD01" w14:textId="1FA2B4C0" w:rsidR="00511D21" w:rsidRPr="005E3C39" w:rsidRDefault="00511D21" w:rsidP="00FE3464">
            <w:r w:rsidRPr="005E3C39">
              <w:t xml:space="preserve">Dokument </w:t>
            </w:r>
            <w:r w:rsidR="00FE3464">
              <w:t>erstellt</w:t>
            </w:r>
          </w:p>
        </w:tc>
        <w:tc>
          <w:tcPr>
            <w:tcW w:w="2367" w:type="dxa"/>
            <w:shd w:val="clear" w:color="auto" w:fill="E6E6E6"/>
          </w:tcPr>
          <w:p w14:paraId="3925CC6E" w14:textId="500FE777" w:rsidR="00FE3464" w:rsidRPr="005E3C39" w:rsidRDefault="00FE3464" w:rsidP="00C6727C">
            <w:r>
              <w:t>Nicola Knuchel</w:t>
            </w:r>
          </w:p>
        </w:tc>
      </w:tr>
      <w:tr w:rsidR="00FE3464" w:rsidRPr="005E3C39" w14:paraId="152CAC74" w14:textId="77777777" w:rsidTr="00690990">
        <w:trPr>
          <w:trHeight w:val="113"/>
        </w:trPr>
        <w:tc>
          <w:tcPr>
            <w:tcW w:w="1219" w:type="dxa"/>
            <w:shd w:val="clear" w:color="auto" w:fill="E6E6E6"/>
          </w:tcPr>
          <w:p w14:paraId="722359C3" w14:textId="40A2E12E" w:rsidR="00FE3464" w:rsidRPr="005E3C39" w:rsidRDefault="00FE3464" w:rsidP="00C6727C">
            <w:r>
              <w:t>0.</w:t>
            </w:r>
            <w:r w:rsidR="00C50D6D">
              <w:t>5</w:t>
            </w:r>
          </w:p>
        </w:tc>
        <w:tc>
          <w:tcPr>
            <w:tcW w:w="1828" w:type="dxa"/>
            <w:shd w:val="clear" w:color="auto" w:fill="E6E6E6"/>
          </w:tcPr>
          <w:p w14:paraId="51378F04" w14:textId="43A5769B" w:rsidR="00FE3464" w:rsidRDefault="00C50D6D" w:rsidP="00FE3464">
            <w:r>
              <w:t>22.10.2015</w:t>
            </w:r>
          </w:p>
        </w:tc>
        <w:tc>
          <w:tcPr>
            <w:tcW w:w="4055" w:type="dxa"/>
            <w:shd w:val="clear" w:color="auto" w:fill="E6E6E6"/>
          </w:tcPr>
          <w:p w14:paraId="5B766BFC" w14:textId="3DC3EA6E" w:rsidR="00FE3464" w:rsidRPr="005E3C39" w:rsidRDefault="00C50D6D" w:rsidP="00FE3464">
            <w:r>
              <w:t>Dokument bearbeitet</w:t>
            </w:r>
          </w:p>
        </w:tc>
        <w:tc>
          <w:tcPr>
            <w:tcW w:w="2367" w:type="dxa"/>
            <w:shd w:val="clear" w:color="auto" w:fill="E6E6E6"/>
          </w:tcPr>
          <w:p w14:paraId="69199316" w14:textId="29CC6176" w:rsidR="00FE3464" w:rsidRDefault="00C50D6D" w:rsidP="00C6727C">
            <w:r>
              <w:t>Nicola Kncuhel, Raphaël de Picciotto</w:t>
            </w:r>
          </w:p>
        </w:tc>
      </w:tr>
      <w:tr w:rsidR="00C50D6D" w:rsidRPr="005E3C39" w14:paraId="74117709" w14:textId="77777777" w:rsidTr="00690990">
        <w:trPr>
          <w:trHeight w:val="113"/>
        </w:trPr>
        <w:tc>
          <w:tcPr>
            <w:tcW w:w="1219" w:type="dxa"/>
            <w:shd w:val="clear" w:color="auto" w:fill="E6E6E6"/>
          </w:tcPr>
          <w:p w14:paraId="166BA939" w14:textId="4361596E" w:rsidR="00C50D6D" w:rsidRDefault="0045198A" w:rsidP="00C6727C">
            <w:r>
              <w:t>0.7</w:t>
            </w:r>
          </w:p>
        </w:tc>
        <w:tc>
          <w:tcPr>
            <w:tcW w:w="1828" w:type="dxa"/>
            <w:shd w:val="clear" w:color="auto" w:fill="E6E6E6"/>
          </w:tcPr>
          <w:p w14:paraId="3B47BC22" w14:textId="08B0AE07" w:rsidR="00C50D6D" w:rsidRDefault="0045198A" w:rsidP="00FE3464">
            <w:r>
              <w:t>27.10.2015</w:t>
            </w:r>
          </w:p>
        </w:tc>
        <w:tc>
          <w:tcPr>
            <w:tcW w:w="4055" w:type="dxa"/>
            <w:shd w:val="clear" w:color="auto" w:fill="E6E6E6"/>
          </w:tcPr>
          <w:p w14:paraId="4A0948AE" w14:textId="7D10E695" w:rsidR="00C50D6D" w:rsidRDefault="0045198A" w:rsidP="00FE3464">
            <w:r>
              <w:t>Dokument bearbeitet</w:t>
            </w:r>
          </w:p>
        </w:tc>
        <w:tc>
          <w:tcPr>
            <w:tcW w:w="2367" w:type="dxa"/>
            <w:shd w:val="clear" w:color="auto" w:fill="E6E6E6"/>
          </w:tcPr>
          <w:p w14:paraId="0C6ACA22" w14:textId="77777777" w:rsidR="00C50D6D" w:rsidRDefault="0045198A" w:rsidP="00C6727C">
            <w:r>
              <w:t>Nicola Knuchel,</w:t>
            </w:r>
          </w:p>
          <w:p w14:paraId="61361D5E" w14:textId="54DD4CA6" w:rsidR="0045198A" w:rsidRDefault="0045198A" w:rsidP="00C6727C">
            <w:r>
              <w:t>Raphaël de Picciotto</w:t>
            </w:r>
          </w:p>
        </w:tc>
      </w:tr>
      <w:tr w:rsidR="00A43631" w:rsidRPr="005E3C39" w14:paraId="562E9B9B" w14:textId="77777777" w:rsidTr="00690990">
        <w:trPr>
          <w:trHeight w:val="113"/>
        </w:trPr>
        <w:tc>
          <w:tcPr>
            <w:tcW w:w="1219" w:type="dxa"/>
            <w:shd w:val="clear" w:color="auto" w:fill="E6E6E6"/>
          </w:tcPr>
          <w:p w14:paraId="67337534" w14:textId="55147607" w:rsidR="00A43631" w:rsidRDefault="00A43631" w:rsidP="00C6727C">
            <w:r>
              <w:t>1.0</w:t>
            </w:r>
          </w:p>
        </w:tc>
        <w:tc>
          <w:tcPr>
            <w:tcW w:w="1828" w:type="dxa"/>
            <w:shd w:val="clear" w:color="auto" w:fill="E6E6E6"/>
          </w:tcPr>
          <w:p w14:paraId="3C2429ED" w14:textId="0D00D9E4" w:rsidR="00A43631" w:rsidRDefault="00A43631" w:rsidP="00FE3464">
            <w:r>
              <w:t>28.10.2015</w:t>
            </w:r>
          </w:p>
        </w:tc>
        <w:tc>
          <w:tcPr>
            <w:tcW w:w="4055" w:type="dxa"/>
            <w:shd w:val="clear" w:color="auto" w:fill="E6E6E6"/>
          </w:tcPr>
          <w:p w14:paraId="5269415D" w14:textId="74B3B027" w:rsidR="00A43631" w:rsidRDefault="00A43631" w:rsidP="00FE3464">
            <w:r>
              <w:t>Dokument beendet</w:t>
            </w:r>
          </w:p>
        </w:tc>
        <w:tc>
          <w:tcPr>
            <w:tcW w:w="2367" w:type="dxa"/>
            <w:shd w:val="clear" w:color="auto" w:fill="E6E6E6"/>
          </w:tcPr>
          <w:p w14:paraId="2C79CE71" w14:textId="77777777" w:rsidR="00A43631" w:rsidRDefault="00A43631" w:rsidP="00C6727C">
            <w:r>
              <w:t>Nicola Knuchel,</w:t>
            </w:r>
          </w:p>
          <w:p w14:paraId="2AFD6594" w14:textId="2BA34226" w:rsidR="00A43631" w:rsidRDefault="00A43631" w:rsidP="00C6727C">
            <w:r>
              <w:t>Raphaël de Picciotto</w:t>
            </w:r>
          </w:p>
        </w:tc>
      </w:tr>
    </w:tbl>
    <w:p w14:paraId="49F134B0" w14:textId="57F18BB5" w:rsidR="00511D21" w:rsidRPr="005E3C39" w:rsidRDefault="00511D21" w:rsidP="00511D21"/>
    <w:sectPr w:rsidR="00511D21" w:rsidRPr="005E3C39" w:rsidSect="00A54C2F">
      <w:pgSz w:w="11906" w:h="16838" w:code="9"/>
      <w:pgMar w:top="1758" w:right="1004" w:bottom="680" w:left="1435" w:header="709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E47AC7F" w14:textId="77777777" w:rsidR="00DF1B51" w:rsidRDefault="00DF1B51" w:rsidP="006312E0">
      <w:pPr>
        <w:spacing w:line="240" w:lineRule="auto"/>
      </w:pPr>
      <w:r>
        <w:separator/>
      </w:r>
    </w:p>
  </w:endnote>
  <w:endnote w:type="continuationSeparator" w:id="0">
    <w:p w14:paraId="1C374375" w14:textId="77777777" w:rsidR="00DF1B51" w:rsidRDefault="00DF1B51" w:rsidP="006312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ryant Pro Regular Alternate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B9DC90" w14:textId="77777777" w:rsidR="00DF1B51" w:rsidRPr="00052655" w:rsidRDefault="00DF1B51" w:rsidP="00CA541A">
    <w:pPr>
      <w:pStyle w:val="Fuzeile"/>
      <w:spacing w:before="300"/>
      <w:rPr>
        <w:color w:val="697D91"/>
        <w:lang w:val="fr-CH"/>
      </w:rPr>
    </w:pPr>
    <w:r>
      <w:rPr>
        <w:noProof/>
        <w:color w:val="697D91"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0" layoutInCell="1" allowOverlap="0" wp14:anchorId="0705F626" wp14:editId="0AC0B3A0">
              <wp:simplePos x="0" y="0"/>
              <wp:positionH relativeFrom="page">
                <wp:posOffset>6509385</wp:posOffset>
              </wp:positionH>
              <wp:positionV relativeFrom="page">
                <wp:posOffset>10224770</wp:posOffset>
              </wp:positionV>
              <wp:extent cx="424180" cy="149860"/>
              <wp:effectExtent l="0" t="1270" r="635" b="1270"/>
              <wp:wrapSquare wrapText="bothSides"/>
              <wp:docPr id="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180" cy="1498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AB8F6" w14:textId="77777777" w:rsidR="00DF1B51" w:rsidRPr="003B1648" w:rsidRDefault="00DF1B51" w:rsidP="006D6738">
                          <w:pPr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C70A2A">
                            <w:rPr>
                              <w:noProof/>
                              <w:sz w:val="16"/>
                              <w:szCs w:val="16"/>
                            </w:rPr>
                            <w:t>4</w: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2" o:spid="_x0000_s1038" type="#_x0000_t202" style="position:absolute;margin-left:512.55pt;margin-top:805.1pt;width:33.4pt;height:11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" o:allowoverlap="f" stroked="f">
              <v:textbox inset="0,0,0,0">
                <w:txbxContent>
                  <w:p w14:paraId="0E3AB8F6" w14:textId="77777777" w:rsidR="00DF1B51" w:rsidRPr="003B1648" w:rsidRDefault="00DF1B51" w:rsidP="006D6738">
                    <w:pPr>
                      <w:jc w:val="right"/>
                      <w:rPr>
                        <w:sz w:val="16"/>
                        <w:szCs w:val="16"/>
                      </w:rPr>
                    </w:pPr>
                    <w:r w:rsidRPr="003B1648">
                      <w:rPr>
                        <w:sz w:val="16"/>
                        <w:szCs w:val="16"/>
                      </w:rPr>
                      <w:fldChar w:fldCharType="begin"/>
                    </w:r>
                    <w:r w:rsidRPr="003B1648">
                      <w:rPr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3B1648">
                      <w:rPr>
                        <w:sz w:val="16"/>
                        <w:szCs w:val="16"/>
                      </w:rPr>
                      <w:fldChar w:fldCharType="separate"/>
                    </w:r>
                    <w:r w:rsidR="00C70A2A">
                      <w:rPr>
                        <w:noProof/>
                        <w:sz w:val="16"/>
                        <w:szCs w:val="16"/>
                      </w:rPr>
                      <w:t>4</w:t>
                    </w:r>
                    <w:r w:rsidRPr="003B1648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 w:rsidRPr="00052655">
      <w:rPr>
        <w:color w:val="697D91"/>
        <w:lang w:val="fr-CH"/>
      </w:rPr>
      <w:t>Berner Fachhochschule | Haute école spécialisée bernoise | Bern University of Applied Sciences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9B61CAA" w14:textId="77777777" w:rsidR="00DF1B51" w:rsidRDefault="00DF1B51" w:rsidP="006312E0">
      <w:pPr>
        <w:spacing w:line="240" w:lineRule="auto"/>
      </w:pPr>
    </w:p>
  </w:footnote>
  <w:footnote w:type="continuationSeparator" w:id="0">
    <w:p w14:paraId="5DDEEFB4" w14:textId="77777777" w:rsidR="00DF1B51" w:rsidRDefault="00DF1B51" w:rsidP="006312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66404F" w14:textId="77777777" w:rsidR="00DF1B51" w:rsidRPr="001F1B9C" w:rsidRDefault="00DF1B51" w:rsidP="001F1B9C">
    <w:pPr>
      <w:pStyle w:val="Kopfzeile"/>
    </w:pPr>
    <w:r>
      <w:rPr>
        <w:noProof/>
        <w:lang w:val="de-DE" w:eastAsia="de-DE"/>
      </w:rPr>
      <w:drawing>
        <wp:anchor distT="0" distB="0" distL="114300" distR="114300" simplePos="0" relativeHeight="251657216" behindDoc="0" locked="1" layoutInCell="1" allowOverlap="1" wp14:anchorId="7C6886AB" wp14:editId="51034F4C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270" cy="755015"/>
          <wp:effectExtent l="0" t="0" r="0" b="6985"/>
          <wp:wrapNone/>
          <wp:docPr id="13" name="logo_sw_2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2" hidden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4DDB53" w14:textId="77777777" w:rsidR="00DF1B51" w:rsidRDefault="00DF1B51" w:rsidP="004F7B96">
    <w:pPr>
      <w:pStyle w:val="Kopfzeile"/>
      <w:spacing w:after="1900"/>
    </w:pPr>
    <w:r>
      <w:rPr>
        <w:noProof/>
        <w:lang w:val="de-DE" w:eastAsia="de-DE"/>
      </w:rPr>
      <w:drawing>
        <wp:anchor distT="0" distB="0" distL="114300" distR="114300" simplePos="0" relativeHeight="251659264" behindDoc="0" locked="1" layoutInCell="1" allowOverlap="1" wp14:anchorId="1DB7ADDC" wp14:editId="2A959542">
          <wp:simplePos x="0" y="0"/>
          <wp:positionH relativeFrom="page">
            <wp:posOffset>869950</wp:posOffset>
          </wp:positionH>
          <wp:positionV relativeFrom="page">
            <wp:posOffset>415925</wp:posOffset>
          </wp:positionV>
          <wp:extent cx="509270" cy="755015"/>
          <wp:effectExtent l="0" t="0" r="0" b="6985"/>
          <wp:wrapNone/>
          <wp:docPr id="14" name="logo_rgb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gb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de-DE" w:eastAsia="de-DE"/>
      </w:rPr>
      <w:drawing>
        <wp:anchor distT="0" distB="0" distL="114300" distR="114300" simplePos="0" relativeHeight="251656192" behindDoc="0" locked="1" layoutInCell="1" allowOverlap="1" wp14:anchorId="478BD1A1" wp14:editId="59F5E05C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905" cy="755650"/>
          <wp:effectExtent l="0" t="0" r="0" b="6350"/>
          <wp:wrapNone/>
          <wp:docPr id="15" name="logo_sw_1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1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905" cy="75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–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FFFFFF7C"/>
    <w:multiLevelType w:val="singleLevel"/>
    <w:tmpl w:val="DE4A5F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1EE73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20841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F32F8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20C28F0"/>
    <w:lvl w:ilvl="0">
      <w:start w:val="1"/>
      <w:numFmt w:val="bullet"/>
      <w:pStyle w:val="Aufzhlungszeichen5"/>
      <w:lvlText w:val="–"/>
      <w:lvlJc w:val="left"/>
      <w:pPr>
        <w:tabs>
          <w:tab w:val="num" w:pos="1247"/>
        </w:tabs>
        <w:ind w:left="1247" w:hanging="226"/>
      </w:pPr>
      <w:rPr>
        <w:rFonts w:ascii="Bryant Pro Regular Alternate" w:hAnsi="Bryant Pro Regular Alternate" w:hint="default"/>
      </w:rPr>
    </w:lvl>
  </w:abstractNum>
  <w:abstractNum w:abstractNumId="5">
    <w:nsid w:val="FFFFFF81"/>
    <w:multiLevelType w:val="singleLevel"/>
    <w:tmpl w:val="B24EE49A"/>
    <w:lvl w:ilvl="0">
      <w:start w:val="1"/>
      <w:numFmt w:val="bullet"/>
      <w:pStyle w:val="Aufzhlungszeichen4"/>
      <w:lvlText w:val="–"/>
      <w:lvlJc w:val="left"/>
      <w:pPr>
        <w:tabs>
          <w:tab w:val="num" w:pos="1021"/>
        </w:tabs>
        <w:ind w:left="1021" w:hanging="227"/>
      </w:pPr>
      <w:rPr>
        <w:rFonts w:ascii="Bryant Pro Regular Alternate" w:hAnsi="Bryant Pro Regular Alternate" w:hint="default"/>
      </w:rPr>
    </w:lvl>
  </w:abstractNum>
  <w:abstractNum w:abstractNumId="6">
    <w:nsid w:val="FFFFFF82"/>
    <w:multiLevelType w:val="singleLevel"/>
    <w:tmpl w:val="C31E0340"/>
    <w:lvl w:ilvl="0">
      <w:start w:val="1"/>
      <w:numFmt w:val="bullet"/>
      <w:pStyle w:val="Aufzhlungszeichen3"/>
      <w:lvlText w:val="–"/>
      <w:lvlJc w:val="left"/>
      <w:pPr>
        <w:tabs>
          <w:tab w:val="num" w:pos="794"/>
        </w:tabs>
        <w:ind w:left="794" w:hanging="228"/>
      </w:pPr>
      <w:rPr>
        <w:rFonts w:ascii="Bryant Pro Regular Alternate" w:hAnsi="Bryant Pro Regular Alternate" w:hint="default"/>
      </w:rPr>
    </w:lvl>
  </w:abstractNum>
  <w:abstractNum w:abstractNumId="7">
    <w:nsid w:val="FFFFFF83"/>
    <w:multiLevelType w:val="singleLevel"/>
    <w:tmpl w:val="364686D8"/>
    <w:lvl w:ilvl="0">
      <w:start w:val="1"/>
      <w:numFmt w:val="bullet"/>
      <w:pStyle w:val="Aufzhlungszeichen2"/>
      <w:lvlText w:val="–"/>
      <w:lvlJc w:val="left"/>
      <w:pPr>
        <w:tabs>
          <w:tab w:val="num" w:pos="567"/>
        </w:tabs>
        <w:ind w:left="567" w:hanging="227"/>
      </w:pPr>
      <w:rPr>
        <w:rFonts w:ascii="Bryant Pro Regular Alternate" w:hAnsi="Bryant Pro Regular Alternate" w:hint="default"/>
      </w:rPr>
    </w:lvl>
  </w:abstractNum>
  <w:abstractNum w:abstractNumId="8">
    <w:nsid w:val="FFFFFF88"/>
    <w:multiLevelType w:val="singleLevel"/>
    <w:tmpl w:val="5D9E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3BADBA0"/>
    <w:lvl w:ilvl="0">
      <w:start w:val="1"/>
      <w:numFmt w:val="bullet"/>
      <w:pStyle w:val="Aufzhlungszeichen"/>
      <w:lvlText w:val="–"/>
      <w:lvlJc w:val="left"/>
      <w:pPr>
        <w:tabs>
          <w:tab w:val="num" w:pos="284"/>
        </w:tabs>
        <w:ind w:left="284" w:hanging="284"/>
      </w:pPr>
      <w:rPr>
        <w:rFonts w:ascii="Bryant Pro Regular Alternate" w:hAnsi="Bryant Pro Regular Alternate" w:hint="default"/>
      </w:rPr>
    </w:lvl>
  </w:abstractNum>
  <w:abstractNum w:abstractNumId="10">
    <w:nsid w:val="0AEE7AC1"/>
    <w:multiLevelType w:val="multilevel"/>
    <w:tmpl w:val="EFDC717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2D40AD2"/>
    <w:multiLevelType w:val="multilevel"/>
    <w:tmpl w:val="E73218A8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52F513A"/>
    <w:multiLevelType w:val="multilevel"/>
    <w:tmpl w:val="E6FA832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3">
    <w:nsid w:val="188E2BED"/>
    <w:multiLevelType w:val="hybridMultilevel"/>
    <w:tmpl w:val="53241D16"/>
    <w:lvl w:ilvl="0" w:tplc="17FEE08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28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99F1A53"/>
    <w:multiLevelType w:val="multilevel"/>
    <w:tmpl w:val="76003A9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1DB1457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1DD52398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>
    <w:nsid w:val="26747815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27A80646"/>
    <w:multiLevelType w:val="multilevel"/>
    <w:tmpl w:val="C2884D06"/>
    <w:lvl w:ilvl="0">
      <w:start w:val="1"/>
      <w:numFmt w:val="decimal"/>
      <w:pStyle w:val="berschrift1"/>
      <w:lvlText w:val="%1"/>
      <w:lvlJc w:val="left"/>
      <w:pPr>
        <w:ind w:left="360" w:hanging="360"/>
      </w:pPr>
      <w:rPr>
        <w:rFonts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9">
    <w:nsid w:val="2BF87341"/>
    <w:multiLevelType w:val="multilevel"/>
    <w:tmpl w:val="83F0EDE8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0">
    <w:nsid w:val="39135B2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>
    <w:nsid w:val="3C3F7338"/>
    <w:multiLevelType w:val="multilevel"/>
    <w:tmpl w:val="7682CBCE"/>
    <w:lvl w:ilvl="0">
      <w:start w:val="1"/>
      <w:numFmt w:val="decimal"/>
      <w:pStyle w:val="Nummerierung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2">
    <w:nsid w:val="3F363305"/>
    <w:multiLevelType w:val="multilevel"/>
    <w:tmpl w:val="727C622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3">
    <w:nsid w:val="40780DDA"/>
    <w:multiLevelType w:val="multilevel"/>
    <w:tmpl w:val="129061F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4">
    <w:nsid w:val="497C53A1"/>
    <w:multiLevelType w:val="multilevel"/>
    <w:tmpl w:val="B23E78CC"/>
    <w:lvl w:ilvl="0">
      <w:start w:val="1"/>
      <w:numFmt w:val="ordinal"/>
      <w:lvlText w:val="%1"/>
      <w:lvlJc w:val="left"/>
      <w:pPr>
        <w:tabs>
          <w:tab w:val="num" w:pos="-31680"/>
        </w:tabs>
        <w:ind w:left="-32767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BDA1F9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617E5CEA"/>
    <w:multiLevelType w:val="multilevel"/>
    <w:tmpl w:val="C4928BA0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2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7">
    <w:nsid w:val="63FE647F"/>
    <w:multiLevelType w:val="multilevel"/>
    <w:tmpl w:val="B8F2C990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8282258"/>
    <w:multiLevelType w:val="multilevel"/>
    <w:tmpl w:val="08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>
    <w:nsid w:val="7BA82AF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>
    <w:nsid w:val="7FBD4339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24"/>
  </w:num>
  <w:num w:numId="13">
    <w:abstractNumId w:val="11"/>
  </w:num>
  <w:num w:numId="14">
    <w:abstractNumId w:val="18"/>
  </w:num>
  <w:num w:numId="15">
    <w:abstractNumId w:val="17"/>
  </w:num>
  <w:num w:numId="16">
    <w:abstractNumId w:val="14"/>
  </w:num>
  <w:num w:numId="17">
    <w:abstractNumId w:val="10"/>
  </w:num>
  <w:num w:numId="18">
    <w:abstractNumId w:val="27"/>
  </w:num>
  <w:num w:numId="19">
    <w:abstractNumId w:val="20"/>
  </w:num>
  <w:num w:numId="20">
    <w:abstractNumId w:val="28"/>
  </w:num>
  <w:num w:numId="21">
    <w:abstractNumId w:val="30"/>
  </w:num>
  <w:num w:numId="22">
    <w:abstractNumId w:val="15"/>
  </w:num>
  <w:num w:numId="23">
    <w:abstractNumId w:val="25"/>
  </w:num>
  <w:num w:numId="24">
    <w:abstractNumId w:val="23"/>
  </w:num>
  <w:num w:numId="25">
    <w:abstractNumId w:val="16"/>
  </w:num>
  <w:num w:numId="26">
    <w:abstractNumId w:val="21"/>
  </w:num>
  <w:num w:numId="27">
    <w:abstractNumId w:val="19"/>
  </w:num>
  <w:num w:numId="28">
    <w:abstractNumId w:val="26"/>
  </w:num>
  <w:num w:numId="29">
    <w:abstractNumId w:val="22"/>
  </w:num>
  <w:num w:numId="30">
    <w:abstractNumId w:val="12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isplayBackgroundShape/>
  <w:attachedTemplate r:id="rId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18B"/>
    <w:rsid w:val="00003CF0"/>
    <w:rsid w:val="00015BE8"/>
    <w:rsid w:val="000162F9"/>
    <w:rsid w:val="00021855"/>
    <w:rsid w:val="00026B58"/>
    <w:rsid w:val="00031F5D"/>
    <w:rsid w:val="00035727"/>
    <w:rsid w:val="00036363"/>
    <w:rsid w:val="00036CFD"/>
    <w:rsid w:val="00052655"/>
    <w:rsid w:val="0005333F"/>
    <w:rsid w:val="000540A9"/>
    <w:rsid w:val="00070CCD"/>
    <w:rsid w:val="000713DB"/>
    <w:rsid w:val="00073310"/>
    <w:rsid w:val="00082DDC"/>
    <w:rsid w:val="00095C44"/>
    <w:rsid w:val="000A6C4A"/>
    <w:rsid w:val="000D3FAB"/>
    <w:rsid w:val="000D4DD3"/>
    <w:rsid w:val="000D5683"/>
    <w:rsid w:val="000D6684"/>
    <w:rsid w:val="000E29F5"/>
    <w:rsid w:val="000E740E"/>
    <w:rsid w:val="000F013A"/>
    <w:rsid w:val="000F3789"/>
    <w:rsid w:val="000F37DD"/>
    <w:rsid w:val="000F607A"/>
    <w:rsid w:val="00100D1B"/>
    <w:rsid w:val="00112357"/>
    <w:rsid w:val="001215C7"/>
    <w:rsid w:val="00123CEB"/>
    <w:rsid w:val="0013102F"/>
    <w:rsid w:val="0015023D"/>
    <w:rsid w:val="001508BF"/>
    <w:rsid w:val="00150E85"/>
    <w:rsid w:val="00151F05"/>
    <w:rsid w:val="00153BC7"/>
    <w:rsid w:val="00156816"/>
    <w:rsid w:val="001573CF"/>
    <w:rsid w:val="0016512C"/>
    <w:rsid w:val="0016767F"/>
    <w:rsid w:val="00170D9E"/>
    <w:rsid w:val="001727FA"/>
    <w:rsid w:val="00173AA9"/>
    <w:rsid w:val="00176DF1"/>
    <w:rsid w:val="00183ADA"/>
    <w:rsid w:val="00184D0B"/>
    <w:rsid w:val="00184D73"/>
    <w:rsid w:val="00187462"/>
    <w:rsid w:val="001A3293"/>
    <w:rsid w:val="001B0F1A"/>
    <w:rsid w:val="001C4B4E"/>
    <w:rsid w:val="001D176E"/>
    <w:rsid w:val="001E0286"/>
    <w:rsid w:val="001F0F2A"/>
    <w:rsid w:val="001F1B9C"/>
    <w:rsid w:val="001F5461"/>
    <w:rsid w:val="001F7403"/>
    <w:rsid w:val="002032E2"/>
    <w:rsid w:val="002037C8"/>
    <w:rsid w:val="0021211B"/>
    <w:rsid w:val="002121E3"/>
    <w:rsid w:val="00220073"/>
    <w:rsid w:val="00220F0E"/>
    <w:rsid w:val="002223CB"/>
    <w:rsid w:val="002236B2"/>
    <w:rsid w:val="002270A1"/>
    <w:rsid w:val="00227E99"/>
    <w:rsid w:val="00240CBB"/>
    <w:rsid w:val="00242F8C"/>
    <w:rsid w:val="002502B0"/>
    <w:rsid w:val="0026360C"/>
    <w:rsid w:val="00272FC3"/>
    <w:rsid w:val="002730B8"/>
    <w:rsid w:val="00275C98"/>
    <w:rsid w:val="002828AD"/>
    <w:rsid w:val="00291DB3"/>
    <w:rsid w:val="0029599B"/>
    <w:rsid w:val="00296E81"/>
    <w:rsid w:val="002A0932"/>
    <w:rsid w:val="002A17CC"/>
    <w:rsid w:val="002A20D5"/>
    <w:rsid w:val="002A4B1A"/>
    <w:rsid w:val="002B0461"/>
    <w:rsid w:val="002B0F97"/>
    <w:rsid w:val="002B2217"/>
    <w:rsid w:val="002B3EE0"/>
    <w:rsid w:val="002C4E67"/>
    <w:rsid w:val="002D3570"/>
    <w:rsid w:val="002D461D"/>
    <w:rsid w:val="002D514D"/>
    <w:rsid w:val="002E18FD"/>
    <w:rsid w:val="002E2E97"/>
    <w:rsid w:val="002E4F2E"/>
    <w:rsid w:val="002E6C41"/>
    <w:rsid w:val="002F2B57"/>
    <w:rsid w:val="002F4295"/>
    <w:rsid w:val="002F573F"/>
    <w:rsid w:val="003010C0"/>
    <w:rsid w:val="00304B7A"/>
    <w:rsid w:val="00312392"/>
    <w:rsid w:val="00314D27"/>
    <w:rsid w:val="0033009B"/>
    <w:rsid w:val="0033736F"/>
    <w:rsid w:val="0035298E"/>
    <w:rsid w:val="00353DD8"/>
    <w:rsid w:val="003653F6"/>
    <w:rsid w:val="00365DC4"/>
    <w:rsid w:val="003749E4"/>
    <w:rsid w:val="00380DCC"/>
    <w:rsid w:val="003837F2"/>
    <w:rsid w:val="003838FC"/>
    <w:rsid w:val="00386EF7"/>
    <w:rsid w:val="00387A8A"/>
    <w:rsid w:val="0039648E"/>
    <w:rsid w:val="003970A8"/>
    <w:rsid w:val="003A0133"/>
    <w:rsid w:val="003A4FCB"/>
    <w:rsid w:val="003A6D9D"/>
    <w:rsid w:val="003B1648"/>
    <w:rsid w:val="003B1F83"/>
    <w:rsid w:val="003B66F4"/>
    <w:rsid w:val="003C06E9"/>
    <w:rsid w:val="003D16F2"/>
    <w:rsid w:val="003D33C6"/>
    <w:rsid w:val="003D4775"/>
    <w:rsid w:val="003E0D1D"/>
    <w:rsid w:val="003E14BF"/>
    <w:rsid w:val="003E1C6F"/>
    <w:rsid w:val="003F3AB0"/>
    <w:rsid w:val="003F54CF"/>
    <w:rsid w:val="00407110"/>
    <w:rsid w:val="004144A2"/>
    <w:rsid w:val="00416C9D"/>
    <w:rsid w:val="004202F9"/>
    <w:rsid w:val="00420358"/>
    <w:rsid w:val="0042274F"/>
    <w:rsid w:val="00436263"/>
    <w:rsid w:val="00443F42"/>
    <w:rsid w:val="00445641"/>
    <w:rsid w:val="0045198A"/>
    <w:rsid w:val="00462CB2"/>
    <w:rsid w:val="004649DC"/>
    <w:rsid w:val="00464A54"/>
    <w:rsid w:val="00480940"/>
    <w:rsid w:val="00481E09"/>
    <w:rsid w:val="00482B9E"/>
    <w:rsid w:val="004A20B2"/>
    <w:rsid w:val="004A28AA"/>
    <w:rsid w:val="004B6369"/>
    <w:rsid w:val="004B7B49"/>
    <w:rsid w:val="004C0E7C"/>
    <w:rsid w:val="004D0316"/>
    <w:rsid w:val="004D2B5B"/>
    <w:rsid w:val="004D7918"/>
    <w:rsid w:val="004D7D20"/>
    <w:rsid w:val="004E126A"/>
    <w:rsid w:val="004E6C8A"/>
    <w:rsid w:val="004F7390"/>
    <w:rsid w:val="004F7B96"/>
    <w:rsid w:val="0050150C"/>
    <w:rsid w:val="00502619"/>
    <w:rsid w:val="00511887"/>
    <w:rsid w:val="00511D21"/>
    <w:rsid w:val="00512A27"/>
    <w:rsid w:val="00513343"/>
    <w:rsid w:val="00513653"/>
    <w:rsid w:val="00520CA3"/>
    <w:rsid w:val="0052245A"/>
    <w:rsid w:val="00530949"/>
    <w:rsid w:val="0053118D"/>
    <w:rsid w:val="005401A9"/>
    <w:rsid w:val="005479A4"/>
    <w:rsid w:val="00550033"/>
    <w:rsid w:val="00552732"/>
    <w:rsid w:val="00556E27"/>
    <w:rsid w:val="00557B9E"/>
    <w:rsid w:val="00565793"/>
    <w:rsid w:val="005707EE"/>
    <w:rsid w:val="00573BDF"/>
    <w:rsid w:val="005831D1"/>
    <w:rsid w:val="00591885"/>
    <w:rsid w:val="005A2B48"/>
    <w:rsid w:val="005A499E"/>
    <w:rsid w:val="005A4B94"/>
    <w:rsid w:val="005B5FF7"/>
    <w:rsid w:val="005B63A2"/>
    <w:rsid w:val="005B7D4A"/>
    <w:rsid w:val="005C26FA"/>
    <w:rsid w:val="005D05AE"/>
    <w:rsid w:val="005D3E42"/>
    <w:rsid w:val="005E0C8E"/>
    <w:rsid w:val="005E34E9"/>
    <w:rsid w:val="005E3C39"/>
    <w:rsid w:val="005E5AA2"/>
    <w:rsid w:val="005F4104"/>
    <w:rsid w:val="005F44B9"/>
    <w:rsid w:val="005F44C7"/>
    <w:rsid w:val="005F7206"/>
    <w:rsid w:val="00601266"/>
    <w:rsid w:val="00610504"/>
    <w:rsid w:val="00617613"/>
    <w:rsid w:val="00617E7D"/>
    <w:rsid w:val="00620662"/>
    <w:rsid w:val="006249D5"/>
    <w:rsid w:val="006254BF"/>
    <w:rsid w:val="00626F25"/>
    <w:rsid w:val="00630349"/>
    <w:rsid w:val="006312CC"/>
    <w:rsid w:val="006312E0"/>
    <w:rsid w:val="00631DEE"/>
    <w:rsid w:val="006461A8"/>
    <w:rsid w:val="0065257C"/>
    <w:rsid w:val="006542BD"/>
    <w:rsid w:val="006636D5"/>
    <w:rsid w:val="00680C0D"/>
    <w:rsid w:val="00683799"/>
    <w:rsid w:val="00687571"/>
    <w:rsid w:val="00690990"/>
    <w:rsid w:val="0069632F"/>
    <w:rsid w:val="006B0C5B"/>
    <w:rsid w:val="006B4A6E"/>
    <w:rsid w:val="006C3AD7"/>
    <w:rsid w:val="006C535A"/>
    <w:rsid w:val="006C700C"/>
    <w:rsid w:val="006D6738"/>
    <w:rsid w:val="006E46AC"/>
    <w:rsid w:val="006F7567"/>
    <w:rsid w:val="007016D6"/>
    <w:rsid w:val="007050ED"/>
    <w:rsid w:val="00714C85"/>
    <w:rsid w:val="00720853"/>
    <w:rsid w:val="007216DE"/>
    <w:rsid w:val="00721DE6"/>
    <w:rsid w:val="00721FB1"/>
    <w:rsid w:val="00725C48"/>
    <w:rsid w:val="00730698"/>
    <w:rsid w:val="007379C1"/>
    <w:rsid w:val="00740D02"/>
    <w:rsid w:val="007470F5"/>
    <w:rsid w:val="00761683"/>
    <w:rsid w:val="007627AF"/>
    <w:rsid w:val="00772277"/>
    <w:rsid w:val="00776818"/>
    <w:rsid w:val="00777E33"/>
    <w:rsid w:val="007849A5"/>
    <w:rsid w:val="00787A01"/>
    <w:rsid w:val="00796682"/>
    <w:rsid w:val="007A0129"/>
    <w:rsid w:val="007A0A5F"/>
    <w:rsid w:val="007A46FF"/>
    <w:rsid w:val="007A5FF9"/>
    <w:rsid w:val="007B38B0"/>
    <w:rsid w:val="007B47B5"/>
    <w:rsid w:val="007B4978"/>
    <w:rsid w:val="007B4AC6"/>
    <w:rsid w:val="007B572F"/>
    <w:rsid w:val="007B6C7B"/>
    <w:rsid w:val="007C0D9E"/>
    <w:rsid w:val="007C3E18"/>
    <w:rsid w:val="007D516B"/>
    <w:rsid w:val="007D6F67"/>
    <w:rsid w:val="007E1146"/>
    <w:rsid w:val="007E53C8"/>
    <w:rsid w:val="007E6849"/>
    <w:rsid w:val="007F5A81"/>
    <w:rsid w:val="008005AE"/>
    <w:rsid w:val="00800BF2"/>
    <w:rsid w:val="008135E7"/>
    <w:rsid w:val="00813623"/>
    <w:rsid w:val="00820E39"/>
    <w:rsid w:val="00825A6B"/>
    <w:rsid w:val="008439D6"/>
    <w:rsid w:val="0085070B"/>
    <w:rsid w:val="008533B6"/>
    <w:rsid w:val="008622D7"/>
    <w:rsid w:val="00864EDB"/>
    <w:rsid w:val="00871EEF"/>
    <w:rsid w:val="008727C3"/>
    <w:rsid w:val="00877B45"/>
    <w:rsid w:val="008841CB"/>
    <w:rsid w:val="00887C25"/>
    <w:rsid w:val="008A3336"/>
    <w:rsid w:val="008A6714"/>
    <w:rsid w:val="008B131C"/>
    <w:rsid w:val="008B3A36"/>
    <w:rsid w:val="008B6100"/>
    <w:rsid w:val="008B6910"/>
    <w:rsid w:val="008D0AFA"/>
    <w:rsid w:val="008D3A9F"/>
    <w:rsid w:val="008D55BD"/>
    <w:rsid w:val="008D61F6"/>
    <w:rsid w:val="008E495F"/>
    <w:rsid w:val="008F04FE"/>
    <w:rsid w:val="008F0BD8"/>
    <w:rsid w:val="00900519"/>
    <w:rsid w:val="00901AFC"/>
    <w:rsid w:val="00901B9F"/>
    <w:rsid w:val="0090255E"/>
    <w:rsid w:val="00907310"/>
    <w:rsid w:val="00910D6A"/>
    <w:rsid w:val="009161C4"/>
    <w:rsid w:val="009179A0"/>
    <w:rsid w:val="00922479"/>
    <w:rsid w:val="00932C5C"/>
    <w:rsid w:val="00935E09"/>
    <w:rsid w:val="00950A35"/>
    <w:rsid w:val="00951DF8"/>
    <w:rsid w:val="009546FD"/>
    <w:rsid w:val="009577BF"/>
    <w:rsid w:val="0097096A"/>
    <w:rsid w:val="0097377D"/>
    <w:rsid w:val="009846AE"/>
    <w:rsid w:val="009A50CC"/>
    <w:rsid w:val="009B0030"/>
    <w:rsid w:val="009B12CF"/>
    <w:rsid w:val="009B18B4"/>
    <w:rsid w:val="009B3731"/>
    <w:rsid w:val="009B4D32"/>
    <w:rsid w:val="009B61B8"/>
    <w:rsid w:val="009C1545"/>
    <w:rsid w:val="009C2D0B"/>
    <w:rsid w:val="009C55AE"/>
    <w:rsid w:val="009C5D48"/>
    <w:rsid w:val="009C6BDF"/>
    <w:rsid w:val="009D0EAB"/>
    <w:rsid w:val="009D5780"/>
    <w:rsid w:val="009D79DF"/>
    <w:rsid w:val="009E3E21"/>
    <w:rsid w:val="009E4321"/>
    <w:rsid w:val="009E7553"/>
    <w:rsid w:val="009F12E1"/>
    <w:rsid w:val="009F2467"/>
    <w:rsid w:val="009F3053"/>
    <w:rsid w:val="009F39B5"/>
    <w:rsid w:val="009F5BCC"/>
    <w:rsid w:val="00A012F8"/>
    <w:rsid w:val="00A02C21"/>
    <w:rsid w:val="00A02D37"/>
    <w:rsid w:val="00A04E8B"/>
    <w:rsid w:val="00A05D81"/>
    <w:rsid w:val="00A121AA"/>
    <w:rsid w:val="00A13E8F"/>
    <w:rsid w:val="00A16E51"/>
    <w:rsid w:val="00A24659"/>
    <w:rsid w:val="00A27952"/>
    <w:rsid w:val="00A32BA2"/>
    <w:rsid w:val="00A368BB"/>
    <w:rsid w:val="00A373F2"/>
    <w:rsid w:val="00A43631"/>
    <w:rsid w:val="00A54479"/>
    <w:rsid w:val="00A54C2F"/>
    <w:rsid w:val="00A600CA"/>
    <w:rsid w:val="00A65413"/>
    <w:rsid w:val="00A656F8"/>
    <w:rsid w:val="00A67479"/>
    <w:rsid w:val="00A71467"/>
    <w:rsid w:val="00A82729"/>
    <w:rsid w:val="00AA10D7"/>
    <w:rsid w:val="00AA561E"/>
    <w:rsid w:val="00AD21F4"/>
    <w:rsid w:val="00AD3C46"/>
    <w:rsid w:val="00AD43B3"/>
    <w:rsid w:val="00AF3CC1"/>
    <w:rsid w:val="00AF78B9"/>
    <w:rsid w:val="00B001E3"/>
    <w:rsid w:val="00B018BB"/>
    <w:rsid w:val="00B11403"/>
    <w:rsid w:val="00B25861"/>
    <w:rsid w:val="00B25A50"/>
    <w:rsid w:val="00B25DB1"/>
    <w:rsid w:val="00B42C3B"/>
    <w:rsid w:val="00B4476D"/>
    <w:rsid w:val="00B543DB"/>
    <w:rsid w:val="00B554EE"/>
    <w:rsid w:val="00B55899"/>
    <w:rsid w:val="00B642A4"/>
    <w:rsid w:val="00B664C3"/>
    <w:rsid w:val="00B72B15"/>
    <w:rsid w:val="00B807BC"/>
    <w:rsid w:val="00B81287"/>
    <w:rsid w:val="00B83609"/>
    <w:rsid w:val="00B83FAA"/>
    <w:rsid w:val="00B85810"/>
    <w:rsid w:val="00B860FB"/>
    <w:rsid w:val="00B87378"/>
    <w:rsid w:val="00B92F01"/>
    <w:rsid w:val="00B94441"/>
    <w:rsid w:val="00B97A9F"/>
    <w:rsid w:val="00B97C3D"/>
    <w:rsid w:val="00BB152B"/>
    <w:rsid w:val="00BD2F69"/>
    <w:rsid w:val="00BD7DF1"/>
    <w:rsid w:val="00BE181E"/>
    <w:rsid w:val="00BF2D5F"/>
    <w:rsid w:val="00C01ED9"/>
    <w:rsid w:val="00C1140C"/>
    <w:rsid w:val="00C23F1B"/>
    <w:rsid w:val="00C2750A"/>
    <w:rsid w:val="00C30550"/>
    <w:rsid w:val="00C32771"/>
    <w:rsid w:val="00C44378"/>
    <w:rsid w:val="00C50D6D"/>
    <w:rsid w:val="00C51EA8"/>
    <w:rsid w:val="00C57E60"/>
    <w:rsid w:val="00C6727C"/>
    <w:rsid w:val="00C67B90"/>
    <w:rsid w:val="00C70A2A"/>
    <w:rsid w:val="00C73669"/>
    <w:rsid w:val="00C74878"/>
    <w:rsid w:val="00C824E0"/>
    <w:rsid w:val="00C90F36"/>
    <w:rsid w:val="00C92BA5"/>
    <w:rsid w:val="00C935F8"/>
    <w:rsid w:val="00C94005"/>
    <w:rsid w:val="00C96BD7"/>
    <w:rsid w:val="00CA045D"/>
    <w:rsid w:val="00CA541A"/>
    <w:rsid w:val="00CA778F"/>
    <w:rsid w:val="00CA7D54"/>
    <w:rsid w:val="00CA7E54"/>
    <w:rsid w:val="00CB10A1"/>
    <w:rsid w:val="00CB44E0"/>
    <w:rsid w:val="00CC4101"/>
    <w:rsid w:val="00CC7BBA"/>
    <w:rsid w:val="00CD3C7E"/>
    <w:rsid w:val="00CD691A"/>
    <w:rsid w:val="00CD73EB"/>
    <w:rsid w:val="00CE0607"/>
    <w:rsid w:val="00CE28E7"/>
    <w:rsid w:val="00CE7554"/>
    <w:rsid w:val="00CF618D"/>
    <w:rsid w:val="00CF6AF8"/>
    <w:rsid w:val="00CF6C72"/>
    <w:rsid w:val="00CF782F"/>
    <w:rsid w:val="00D04D33"/>
    <w:rsid w:val="00D13744"/>
    <w:rsid w:val="00D147C0"/>
    <w:rsid w:val="00D22D1B"/>
    <w:rsid w:val="00D272FA"/>
    <w:rsid w:val="00D33B7C"/>
    <w:rsid w:val="00D37E22"/>
    <w:rsid w:val="00D43A17"/>
    <w:rsid w:val="00D43CFE"/>
    <w:rsid w:val="00D55C48"/>
    <w:rsid w:val="00D74415"/>
    <w:rsid w:val="00D77EF2"/>
    <w:rsid w:val="00D855D6"/>
    <w:rsid w:val="00DA4F15"/>
    <w:rsid w:val="00DA68B5"/>
    <w:rsid w:val="00DB4922"/>
    <w:rsid w:val="00DB6933"/>
    <w:rsid w:val="00DC1FE3"/>
    <w:rsid w:val="00DC30A6"/>
    <w:rsid w:val="00DC48A0"/>
    <w:rsid w:val="00DD0C21"/>
    <w:rsid w:val="00DD41BF"/>
    <w:rsid w:val="00DE242C"/>
    <w:rsid w:val="00DE2707"/>
    <w:rsid w:val="00DF1B51"/>
    <w:rsid w:val="00DF2158"/>
    <w:rsid w:val="00DF258A"/>
    <w:rsid w:val="00DF2D70"/>
    <w:rsid w:val="00DF32A4"/>
    <w:rsid w:val="00DF5404"/>
    <w:rsid w:val="00DF6AAA"/>
    <w:rsid w:val="00E0263E"/>
    <w:rsid w:val="00E07490"/>
    <w:rsid w:val="00E11FBC"/>
    <w:rsid w:val="00E13756"/>
    <w:rsid w:val="00E14DE3"/>
    <w:rsid w:val="00E152B6"/>
    <w:rsid w:val="00E16976"/>
    <w:rsid w:val="00E24FF9"/>
    <w:rsid w:val="00E319BF"/>
    <w:rsid w:val="00E32DBD"/>
    <w:rsid w:val="00E3716D"/>
    <w:rsid w:val="00E43329"/>
    <w:rsid w:val="00E450B7"/>
    <w:rsid w:val="00E51DC1"/>
    <w:rsid w:val="00E553FF"/>
    <w:rsid w:val="00E70227"/>
    <w:rsid w:val="00E76213"/>
    <w:rsid w:val="00E921B5"/>
    <w:rsid w:val="00E92FC0"/>
    <w:rsid w:val="00E94502"/>
    <w:rsid w:val="00E9787C"/>
    <w:rsid w:val="00EA118B"/>
    <w:rsid w:val="00EC05B5"/>
    <w:rsid w:val="00EC268E"/>
    <w:rsid w:val="00EC32FE"/>
    <w:rsid w:val="00ED0D18"/>
    <w:rsid w:val="00ED6296"/>
    <w:rsid w:val="00ED6401"/>
    <w:rsid w:val="00ED6DF3"/>
    <w:rsid w:val="00EE74D7"/>
    <w:rsid w:val="00EF4B39"/>
    <w:rsid w:val="00EF5CD4"/>
    <w:rsid w:val="00EF5E1C"/>
    <w:rsid w:val="00EF6CED"/>
    <w:rsid w:val="00F11518"/>
    <w:rsid w:val="00F14648"/>
    <w:rsid w:val="00F22128"/>
    <w:rsid w:val="00F24B6A"/>
    <w:rsid w:val="00F33235"/>
    <w:rsid w:val="00F34031"/>
    <w:rsid w:val="00F34E88"/>
    <w:rsid w:val="00F36316"/>
    <w:rsid w:val="00F53B7C"/>
    <w:rsid w:val="00F60A34"/>
    <w:rsid w:val="00F61A9E"/>
    <w:rsid w:val="00F621CF"/>
    <w:rsid w:val="00F65034"/>
    <w:rsid w:val="00F651CD"/>
    <w:rsid w:val="00F7076B"/>
    <w:rsid w:val="00F73469"/>
    <w:rsid w:val="00F805A1"/>
    <w:rsid w:val="00F8161B"/>
    <w:rsid w:val="00F81EF5"/>
    <w:rsid w:val="00F825B4"/>
    <w:rsid w:val="00F97575"/>
    <w:rsid w:val="00FA06B7"/>
    <w:rsid w:val="00FA281A"/>
    <w:rsid w:val="00FA6CBE"/>
    <w:rsid w:val="00FB6320"/>
    <w:rsid w:val="00FB7D02"/>
    <w:rsid w:val="00FC15FD"/>
    <w:rsid w:val="00FC3A16"/>
    <w:rsid w:val="00FD0575"/>
    <w:rsid w:val="00FE3464"/>
    <w:rsid w:val="00FE7053"/>
    <w:rsid w:val="00FE7829"/>
    <w:rsid w:val="00FF15F1"/>
    <w:rsid w:val="00FF2343"/>
    <w:rsid w:val="00FF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B54A5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ucida Sans" w:eastAsia="Lucida Sans" w:hAnsi="Lucida Sans" w:cs="Times New Roman"/>
        <w:lang w:val="en-US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uiPriority="22" w:unhideWhenUsed="0" w:qFormat="1"/>
    <w:lsdException w:name="Emphasis" w:uiPriority="20" w:unhideWhenUsed="0" w:qFormat="1"/>
    <w:lsdException w:name="Table Grid" w:semiHidden="0" w:uiPriority="59" w:unhideWhenUsed="0"/>
    <w:lsdException w:name="Note Level 1" w:unhideWhenUsed="0"/>
    <w:lsdException w:name="Note Level 2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uiPriority="34" w:unhideWhenUsed="0" w:qFormat="1"/>
    <w:lsdException w:name="Colorful Grid" w:semiHidden="0" w:uiPriority="29" w:unhideWhenUsed="0" w:qFormat="1"/>
    <w:lsdException w:name="Light Shading Accent 1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uiPriority="19" w:unhideWhenUsed="0" w:qFormat="1"/>
    <w:lsdException w:name="Medium List 2 Accent 6" w:uiPriority="21" w:unhideWhenUsed="0" w:qFormat="1"/>
    <w:lsdException w:name="Medium Grid 1 Accent 6" w:uiPriority="31" w:unhideWhenUsed="0" w:qFormat="1"/>
    <w:lsdException w:name="Medium Grid 2 Accent 6" w:uiPriority="32" w:unhideWhenUsed="0" w:qFormat="1"/>
    <w:lsdException w:name="Medium Grid 3 Accent 6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F33235"/>
    <w:pPr>
      <w:spacing w:line="244" w:lineRule="atLeast"/>
    </w:pPr>
    <w:rPr>
      <w:sz w:val="19"/>
      <w:lang w:val="de-CH" w:eastAsia="en-US"/>
    </w:rPr>
  </w:style>
  <w:style w:type="paragraph" w:styleId="berschrift1">
    <w:name w:val="heading 1"/>
    <w:basedOn w:val="Standard"/>
    <w:next w:val="Standard"/>
    <w:link w:val="berschrift1Zeichen"/>
    <w:qFormat/>
    <w:rsid w:val="00380DCC"/>
    <w:pPr>
      <w:keepNext/>
      <w:keepLines/>
      <w:numPr>
        <w:numId w:val="14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rFonts w:eastAsia="Times New Roman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eichen"/>
    <w:qFormat/>
    <w:rsid w:val="007050ED"/>
    <w:pPr>
      <w:keepNext/>
      <w:keepLines/>
      <w:numPr>
        <w:ilvl w:val="1"/>
        <w:numId w:val="14"/>
      </w:numPr>
      <w:tabs>
        <w:tab w:val="left" w:pos="567"/>
        <w:tab w:val="left" w:pos="794"/>
      </w:tabs>
      <w:spacing w:before="360" w:after="120"/>
      <w:outlineLvl w:val="1"/>
    </w:pPr>
    <w:rPr>
      <w:rFonts w:eastAsia="Times New Roman"/>
      <w:b/>
      <w:bCs/>
      <w:szCs w:val="26"/>
    </w:rPr>
  </w:style>
  <w:style w:type="paragraph" w:styleId="berschrift3">
    <w:name w:val="heading 3"/>
    <w:basedOn w:val="Standard"/>
    <w:next w:val="Standard"/>
    <w:qFormat/>
    <w:rsid w:val="00BF2D5F"/>
    <w:pPr>
      <w:keepNext/>
      <w:numPr>
        <w:ilvl w:val="2"/>
        <w:numId w:val="14"/>
      </w:numPr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qFormat/>
    <w:rsid w:val="00BF2D5F"/>
    <w:pPr>
      <w:keepNext/>
      <w:numPr>
        <w:ilvl w:val="3"/>
        <w:numId w:val="14"/>
      </w:numPr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qFormat/>
    <w:rsid w:val="00BF2D5F"/>
    <w:pPr>
      <w:numPr>
        <w:ilvl w:val="4"/>
        <w:numId w:val="14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qFormat/>
    <w:rsid w:val="00CB44E0"/>
    <w:pPr>
      <w:outlineLvl w:val="5"/>
    </w:pPr>
    <w:rPr>
      <w:rFonts w:cs="Lucida Sans"/>
      <w:bCs/>
      <w:szCs w:val="19"/>
    </w:rPr>
  </w:style>
  <w:style w:type="paragraph" w:styleId="berschrift7">
    <w:name w:val="heading 7"/>
    <w:basedOn w:val="Standard"/>
    <w:next w:val="Standard"/>
    <w:semiHidden/>
    <w:qFormat/>
    <w:rsid w:val="00CB44E0"/>
    <w:pPr>
      <w:outlineLvl w:val="6"/>
    </w:pPr>
    <w:rPr>
      <w:rFonts w:cs="Lucida Sans"/>
      <w:szCs w:val="19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link w:val="berschrift1"/>
    <w:rsid w:val="00380DCC"/>
    <w:rPr>
      <w:rFonts w:eastAsia="Times New Roman"/>
      <w:bCs/>
      <w:sz w:val="28"/>
      <w:szCs w:val="28"/>
      <w:lang w:eastAsia="en-US"/>
    </w:rPr>
  </w:style>
  <w:style w:type="character" w:customStyle="1" w:styleId="berschrift2Zeichen">
    <w:name w:val="Überschrift 2 Zeichen"/>
    <w:link w:val="berschrift2"/>
    <w:rsid w:val="007050ED"/>
    <w:rPr>
      <w:rFonts w:eastAsia="Times New Roman"/>
      <w:b/>
      <w:bCs/>
      <w:sz w:val="19"/>
      <w:szCs w:val="26"/>
      <w:lang w:eastAsia="en-US"/>
    </w:rPr>
  </w:style>
  <w:style w:type="paragraph" w:styleId="Kopfzeile">
    <w:name w:val="header"/>
    <w:basedOn w:val="Standard"/>
    <w:link w:val="KopfzeileZeichen"/>
    <w:uiPriority w:val="99"/>
    <w:unhideWhenUsed/>
    <w:rsid w:val="001F1B9C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eichen">
    <w:name w:val="Kopfzeile Zeichen"/>
    <w:link w:val="Kopfzeile"/>
    <w:uiPriority w:val="99"/>
    <w:rsid w:val="001F1B9C"/>
    <w:rPr>
      <w:sz w:val="16"/>
    </w:rPr>
  </w:style>
  <w:style w:type="paragraph" w:styleId="Fuzeile">
    <w:name w:val="footer"/>
    <w:basedOn w:val="Standard"/>
    <w:link w:val="FuzeileZeichen"/>
    <w:uiPriority w:val="99"/>
    <w:unhideWhenUsed/>
    <w:rsid w:val="003B1648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eichen">
    <w:name w:val="Fußzeile Zeichen"/>
    <w:link w:val="Fuzeile"/>
    <w:uiPriority w:val="99"/>
    <w:rsid w:val="003B1648"/>
    <w:rPr>
      <w:rFonts w:ascii="Lucida Sans" w:eastAsia="Lucida Sans" w:hAnsi="Lucida Sans"/>
      <w:color w:val="64849B"/>
      <w:sz w:val="16"/>
      <w:lang w:val="de-CH" w:eastAsia="en-US" w:bidi="ar-SA"/>
    </w:rPr>
  </w:style>
  <w:style w:type="table" w:styleId="Tabellenraster">
    <w:name w:val="Table Grid"/>
    <w:basedOn w:val="NormaleTabelle"/>
    <w:uiPriority w:val="59"/>
    <w:rsid w:val="001F1B9C"/>
    <w:pPr>
      <w:spacing w:line="244" w:lineRule="atLeast"/>
    </w:pPr>
    <w:rPr>
      <w:sz w:val="19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bsenderzeile">
    <w:name w:val="Absenderzeile"/>
    <w:basedOn w:val="Standard"/>
    <w:rsid w:val="001F1B9C"/>
    <w:pPr>
      <w:spacing w:line="240" w:lineRule="auto"/>
    </w:pPr>
    <w:rPr>
      <w:sz w:val="14"/>
    </w:rPr>
  </w:style>
  <w:style w:type="paragraph" w:styleId="Titel">
    <w:name w:val="Title"/>
    <w:basedOn w:val="Standard"/>
    <w:next w:val="Standard"/>
    <w:link w:val="TitelZeichen"/>
    <w:uiPriority w:val="1"/>
    <w:qFormat/>
    <w:rsid w:val="009B18B4"/>
    <w:pPr>
      <w:spacing w:line="568" w:lineRule="atLeast"/>
    </w:pPr>
    <w:rPr>
      <w:rFonts w:eastAsia="Times New Roman"/>
      <w:color w:val="000000"/>
      <w:spacing w:val="5"/>
      <w:kern w:val="28"/>
      <w:sz w:val="48"/>
      <w:szCs w:val="52"/>
    </w:rPr>
  </w:style>
  <w:style w:type="character" w:customStyle="1" w:styleId="TitelZeichen">
    <w:name w:val="Titel Zeichen"/>
    <w:link w:val="Titel"/>
    <w:uiPriority w:val="1"/>
    <w:rsid w:val="007050ED"/>
    <w:rPr>
      <w:rFonts w:eastAsia="Times New Roman"/>
      <w:color w:val="000000"/>
      <w:spacing w:val="5"/>
      <w:kern w:val="28"/>
      <w:sz w:val="48"/>
      <w:szCs w:val="52"/>
      <w:lang w:eastAsia="en-US"/>
    </w:rPr>
  </w:style>
  <w:style w:type="paragraph" w:styleId="Untertitel">
    <w:name w:val="Subtitle"/>
    <w:basedOn w:val="Standard"/>
    <w:uiPriority w:val="1"/>
    <w:qFormat/>
    <w:rsid w:val="00617613"/>
    <w:pPr>
      <w:spacing w:before="260" w:line="320" w:lineRule="exact"/>
      <w:outlineLvl w:val="1"/>
    </w:pPr>
    <w:rPr>
      <w:rFonts w:cs="Arial"/>
      <w:sz w:val="28"/>
      <w:szCs w:val="24"/>
    </w:rPr>
  </w:style>
  <w:style w:type="paragraph" w:customStyle="1" w:styleId="RefFusszeile">
    <w:name w:val="Ref_Fusszeile"/>
    <w:basedOn w:val="Fuzeile"/>
    <w:uiPriority w:val="1"/>
    <w:rsid w:val="003B1648"/>
    <w:rPr>
      <w:sz w:val="19"/>
    </w:rPr>
  </w:style>
  <w:style w:type="paragraph" w:styleId="Verzeichnis1">
    <w:name w:val="toc 1"/>
    <w:basedOn w:val="Standard"/>
    <w:next w:val="Standard"/>
    <w:autoRedefine/>
    <w:uiPriority w:val="39"/>
    <w:rsid w:val="00E43329"/>
    <w:pPr>
      <w:spacing w:before="120"/>
    </w:pPr>
    <w:rPr>
      <w:rFonts w:asciiTheme="minorHAnsi" w:hAnsiTheme="minorHAnsi"/>
      <w:b/>
      <w:sz w:val="22"/>
      <w:szCs w:val="22"/>
    </w:rPr>
  </w:style>
  <w:style w:type="paragraph" w:styleId="Verzeichnis2">
    <w:name w:val="toc 2"/>
    <w:basedOn w:val="Standard"/>
    <w:next w:val="Standard"/>
    <w:autoRedefine/>
    <w:uiPriority w:val="39"/>
    <w:rsid w:val="00F825B4"/>
    <w:pPr>
      <w:ind w:left="190"/>
    </w:pPr>
    <w:rPr>
      <w:rFonts w:asciiTheme="minorHAnsi" w:hAnsiTheme="minorHAnsi"/>
      <w:i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rsid w:val="00BF2D5F"/>
    <w:pPr>
      <w:ind w:left="380"/>
    </w:pPr>
    <w:rPr>
      <w:rFonts w:asciiTheme="minorHAnsi" w:hAnsiTheme="minorHAnsi"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rsid w:val="00F825B4"/>
    <w:pPr>
      <w:ind w:left="570"/>
    </w:pPr>
    <w:rPr>
      <w:rFonts w:asciiTheme="minorHAnsi" w:hAnsiTheme="minorHAnsi"/>
      <w:sz w:val="20"/>
    </w:rPr>
  </w:style>
  <w:style w:type="paragraph" w:styleId="Verzeichnis5">
    <w:name w:val="toc 5"/>
    <w:basedOn w:val="Standard"/>
    <w:next w:val="Standard"/>
    <w:autoRedefine/>
    <w:uiPriority w:val="39"/>
    <w:rsid w:val="00BF2D5F"/>
    <w:pPr>
      <w:ind w:left="760"/>
    </w:pPr>
    <w:rPr>
      <w:rFonts w:asciiTheme="minorHAnsi" w:hAnsiTheme="minorHAnsi"/>
      <w:sz w:val="20"/>
    </w:rPr>
  </w:style>
  <w:style w:type="paragraph" w:customStyle="1" w:styleId="Inhaltsverzeichnis">
    <w:name w:val="Inhaltsverzeichnis"/>
    <w:basedOn w:val="Untertitel"/>
    <w:rsid w:val="00796682"/>
    <w:pPr>
      <w:spacing w:line="280" w:lineRule="atLeast"/>
    </w:pPr>
  </w:style>
  <w:style w:type="paragraph" w:customStyle="1" w:styleId="Nummerierung">
    <w:name w:val="Nummerierung"/>
    <w:basedOn w:val="Standard"/>
    <w:rsid w:val="005F7206"/>
    <w:pPr>
      <w:numPr>
        <w:numId w:val="26"/>
      </w:numPr>
      <w:jc w:val="both"/>
    </w:pPr>
  </w:style>
  <w:style w:type="paragraph" w:styleId="Aufzhlungszeichen">
    <w:name w:val="List Bullet"/>
    <w:basedOn w:val="Standard"/>
    <w:rsid w:val="00E9787C"/>
    <w:pPr>
      <w:numPr>
        <w:numId w:val="1"/>
      </w:numPr>
    </w:pPr>
  </w:style>
  <w:style w:type="paragraph" w:styleId="Aufzhlungszeichen2">
    <w:name w:val="List Bullet 2"/>
    <w:basedOn w:val="Standard"/>
    <w:rsid w:val="00E9787C"/>
    <w:pPr>
      <w:numPr>
        <w:numId w:val="2"/>
      </w:numPr>
    </w:pPr>
  </w:style>
  <w:style w:type="paragraph" w:styleId="Aufzhlungszeichen3">
    <w:name w:val="List Bullet 3"/>
    <w:basedOn w:val="Standard"/>
    <w:rsid w:val="00E9787C"/>
    <w:pPr>
      <w:numPr>
        <w:numId w:val="3"/>
      </w:numPr>
    </w:pPr>
  </w:style>
  <w:style w:type="paragraph" w:styleId="Aufzhlungszeichen4">
    <w:name w:val="List Bullet 4"/>
    <w:basedOn w:val="Standard"/>
    <w:rsid w:val="00E9787C"/>
    <w:pPr>
      <w:numPr>
        <w:numId w:val="4"/>
      </w:numPr>
    </w:pPr>
  </w:style>
  <w:style w:type="paragraph" w:styleId="Aufzhlungszeichen5">
    <w:name w:val="List Bullet 5"/>
    <w:basedOn w:val="Standard"/>
    <w:rsid w:val="00E9787C"/>
    <w:pPr>
      <w:numPr>
        <w:numId w:val="5"/>
      </w:numPr>
    </w:pPr>
  </w:style>
  <w:style w:type="paragraph" w:styleId="Anfhrungszeichen">
    <w:name w:val="Quote"/>
    <w:basedOn w:val="Standard"/>
    <w:next w:val="Standard"/>
    <w:qFormat/>
    <w:rsid w:val="00D37E22"/>
    <w:pPr>
      <w:spacing w:before="244" w:after="244"/>
      <w:ind w:left="227" w:right="227"/>
    </w:pPr>
    <w:rPr>
      <w:i/>
    </w:rPr>
  </w:style>
  <w:style w:type="paragraph" w:styleId="Funotentext">
    <w:name w:val="footnote text"/>
    <w:basedOn w:val="Standard"/>
    <w:semiHidden/>
    <w:rsid w:val="00B97C3D"/>
    <w:pPr>
      <w:tabs>
        <w:tab w:val="left" w:pos="227"/>
      </w:tabs>
      <w:ind w:left="227" w:hanging="227"/>
    </w:pPr>
    <w:rPr>
      <w:sz w:val="16"/>
    </w:rPr>
  </w:style>
  <w:style w:type="character" w:styleId="Funotenzeichen">
    <w:name w:val="footnote reference"/>
    <w:semiHidden/>
    <w:rsid w:val="00556E27"/>
    <w:rPr>
      <w:vertAlign w:val="superscript"/>
    </w:rPr>
  </w:style>
  <w:style w:type="paragraph" w:customStyle="1" w:styleId="Legende">
    <w:name w:val="Legende"/>
    <w:basedOn w:val="Standard"/>
    <w:semiHidden/>
    <w:rsid w:val="006254BF"/>
    <w:rPr>
      <w:sz w:val="16"/>
    </w:rPr>
  </w:style>
  <w:style w:type="paragraph" w:customStyle="1" w:styleId="Verzeichnis">
    <w:name w:val="Verzeichnis"/>
    <w:basedOn w:val="Standard"/>
    <w:rsid w:val="00E43329"/>
    <w:pPr>
      <w:pBdr>
        <w:bottom w:val="single" w:sz="8" w:space="1" w:color="C8C8C8"/>
        <w:between w:val="single" w:sz="8" w:space="1" w:color="C8C8C8"/>
      </w:pBdr>
      <w:tabs>
        <w:tab w:val="right" w:pos="9469"/>
      </w:tabs>
    </w:pPr>
  </w:style>
  <w:style w:type="paragraph" w:styleId="Dokumentstruktur">
    <w:name w:val="Document Map"/>
    <w:basedOn w:val="Standard"/>
    <w:semiHidden/>
    <w:rsid w:val="00003CF0"/>
    <w:pPr>
      <w:shd w:val="clear" w:color="auto" w:fill="000080"/>
    </w:pPr>
    <w:rPr>
      <w:rFonts w:ascii="Tahoma" w:hAnsi="Tahoma" w:cs="Tahoma"/>
      <w:sz w:val="20"/>
    </w:rPr>
  </w:style>
  <w:style w:type="paragraph" w:styleId="Beschriftung">
    <w:name w:val="caption"/>
    <w:basedOn w:val="Standard"/>
    <w:next w:val="Standard"/>
    <w:qFormat/>
    <w:rsid w:val="00CB44E0"/>
    <w:pPr>
      <w:spacing w:before="120" w:after="240"/>
    </w:pPr>
    <w:rPr>
      <w:bCs/>
      <w:sz w:val="16"/>
      <w:lang w:val="fr-FR"/>
    </w:rPr>
  </w:style>
  <w:style w:type="table" w:customStyle="1" w:styleId="TabelleBFH">
    <w:name w:val="Tabelle_BFH"/>
    <w:basedOn w:val="NormaleTabelle"/>
    <w:rsid w:val="00D22D1B"/>
    <w:pPr>
      <w:spacing w:line="240" w:lineRule="atLeast"/>
    </w:pPr>
    <w:rPr>
      <w:sz w:val="19"/>
    </w:rPr>
    <w:tblPr>
      <w:tblInd w:w="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40" w:type="dxa"/>
        <w:left w:w="85" w:type="dxa"/>
        <w:bottom w:w="40" w:type="dxa"/>
        <w:right w:w="85" w:type="dxa"/>
      </w:tblCellMar>
    </w:tblPr>
    <w:tcPr>
      <w:shd w:val="clear" w:color="auto" w:fill="E6E6E6"/>
    </w:tcPr>
    <w:tblStylePr w:type="firstRow">
      <w:rPr>
        <w:b/>
        <w:sz w:val="1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A6A6"/>
      </w:tcPr>
    </w:tblStylePr>
  </w:style>
  <w:style w:type="paragraph" w:styleId="Abbildungsverzeichnis">
    <w:name w:val="table of figures"/>
    <w:basedOn w:val="Standard"/>
    <w:next w:val="Standard"/>
    <w:uiPriority w:val="99"/>
    <w:unhideWhenUsed/>
    <w:rsid w:val="006F7567"/>
    <w:pPr>
      <w:ind w:left="380" w:hanging="380"/>
    </w:pPr>
    <w:rPr>
      <w:rFonts w:asciiTheme="minorHAnsi" w:hAnsiTheme="minorHAnsi"/>
      <w:b/>
      <w:sz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6F75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link w:val="Sprechblasentext"/>
    <w:uiPriority w:val="99"/>
    <w:semiHidden/>
    <w:rsid w:val="006F7567"/>
    <w:rPr>
      <w:rFonts w:ascii="Tahoma" w:hAnsi="Tahoma" w:cs="Tahoma"/>
      <w:sz w:val="16"/>
      <w:szCs w:val="16"/>
      <w:lang w:eastAsia="en-US"/>
    </w:rPr>
  </w:style>
  <w:style w:type="character" w:styleId="Link">
    <w:name w:val="Hyperlink"/>
    <w:uiPriority w:val="99"/>
    <w:unhideWhenUsed/>
    <w:rsid w:val="00901AFC"/>
    <w:rPr>
      <w:color w:val="0000FF"/>
      <w:u w:val="single"/>
    </w:rPr>
  </w:style>
  <w:style w:type="paragraph" w:styleId="Verzeichnis6">
    <w:name w:val="toc 6"/>
    <w:basedOn w:val="Standard"/>
    <w:next w:val="Standard"/>
    <w:autoRedefine/>
    <w:uiPriority w:val="39"/>
    <w:unhideWhenUsed/>
    <w:rsid w:val="00820E39"/>
    <w:pPr>
      <w:ind w:left="950"/>
    </w:pPr>
    <w:rPr>
      <w:rFonts w:asciiTheme="minorHAnsi" w:hAnsiTheme="minorHAnsi"/>
      <w:sz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820E39"/>
    <w:pPr>
      <w:ind w:left="1140"/>
    </w:pPr>
    <w:rPr>
      <w:rFonts w:asciiTheme="minorHAnsi" w:hAnsiTheme="minorHAnsi"/>
      <w:sz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820E39"/>
    <w:pPr>
      <w:ind w:left="1330"/>
    </w:pPr>
    <w:rPr>
      <w:rFonts w:asciiTheme="minorHAnsi" w:hAnsiTheme="minorHAnsi"/>
      <w:sz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820E39"/>
    <w:pPr>
      <w:ind w:left="1520"/>
    </w:pPr>
    <w:rPr>
      <w:rFonts w:asciiTheme="minorHAnsi" w:hAnsiTheme="minorHAnsi"/>
      <w:sz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Lucida Sans" w:eastAsia="Lucida Sans" w:hAnsi="Lucida Sans" w:cs="Times New Roman"/>
        <w:lang w:val="en-US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uiPriority="22" w:unhideWhenUsed="0" w:qFormat="1"/>
    <w:lsdException w:name="Emphasis" w:uiPriority="20" w:unhideWhenUsed="0" w:qFormat="1"/>
    <w:lsdException w:name="Table Grid" w:semiHidden="0" w:uiPriority="59" w:unhideWhenUsed="0"/>
    <w:lsdException w:name="Note Level 1" w:unhideWhenUsed="0"/>
    <w:lsdException w:name="Note Level 2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uiPriority="34" w:unhideWhenUsed="0" w:qFormat="1"/>
    <w:lsdException w:name="Colorful Grid" w:semiHidden="0" w:uiPriority="29" w:unhideWhenUsed="0" w:qFormat="1"/>
    <w:lsdException w:name="Light Shading Accent 1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uiPriority="19" w:unhideWhenUsed="0" w:qFormat="1"/>
    <w:lsdException w:name="Medium List 2 Accent 6" w:uiPriority="21" w:unhideWhenUsed="0" w:qFormat="1"/>
    <w:lsdException w:name="Medium Grid 1 Accent 6" w:uiPriority="31" w:unhideWhenUsed="0" w:qFormat="1"/>
    <w:lsdException w:name="Medium Grid 2 Accent 6" w:uiPriority="32" w:unhideWhenUsed="0" w:qFormat="1"/>
    <w:lsdException w:name="Medium Grid 3 Accent 6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F33235"/>
    <w:pPr>
      <w:spacing w:line="244" w:lineRule="atLeast"/>
    </w:pPr>
    <w:rPr>
      <w:sz w:val="19"/>
      <w:lang w:val="de-CH" w:eastAsia="en-US"/>
    </w:rPr>
  </w:style>
  <w:style w:type="paragraph" w:styleId="berschrift1">
    <w:name w:val="heading 1"/>
    <w:basedOn w:val="Standard"/>
    <w:next w:val="Standard"/>
    <w:link w:val="berschrift1Zeichen"/>
    <w:qFormat/>
    <w:rsid w:val="00380DCC"/>
    <w:pPr>
      <w:keepNext/>
      <w:keepLines/>
      <w:numPr>
        <w:numId w:val="14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rFonts w:eastAsia="Times New Roman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eichen"/>
    <w:qFormat/>
    <w:rsid w:val="007050ED"/>
    <w:pPr>
      <w:keepNext/>
      <w:keepLines/>
      <w:numPr>
        <w:ilvl w:val="1"/>
        <w:numId w:val="14"/>
      </w:numPr>
      <w:tabs>
        <w:tab w:val="left" w:pos="567"/>
        <w:tab w:val="left" w:pos="794"/>
      </w:tabs>
      <w:spacing w:before="360" w:after="120"/>
      <w:outlineLvl w:val="1"/>
    </w:pPr>
    <w:rPr>
      <w:rFonts w:eastAsia="Times New Roman"/>
      <w:b/>
      <w:bCs/>
      <w:szCs w:val="26"/>
    </w:rPr>
  </w:style>
  <w:style w:type="paragraph" w:styleId="berschrift3">
    <w:name w:val="heading 3"/>
    <w:basedOn w:val="Standard"/>
    <w:next w:val="Standard"/>
    <w:qFormat/>
    <w:rsid w:val="00BF2D5F"/>
    <w:pPr>
      <w:keepNext/>
      <w:numPr>
        <w:ilvl w:val="2"/>
        <w:numId w:val="14"/>
      </w:numPr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qFormat/>
    <w:rsid w:val="00BF2D5F"/>
    <w:pPr>
      <w:keepNext/>
      <w:numPr>
        <w:ilvl w:val="3"/>
        <w:numId w:val="14"/>
      </w:numPr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qFormat/>
    <w:rsid w:val="00BF2D5F"/>
    <w:pPr>
      <w:numPr>
        <w:ilvl w:val="4"/>
        <w:numId w:val="14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qFormat/>
    <w:rsid w:val="00CB44E0"/>
    <w:pPr>
      <w:outlineLvl w:val="5"/>
    </w:pPr>
    <w:rPr>
      <w:rFonts w:cs="Lucida Sans"/>
      <w:bCs/>
      <w:szCs w:val="19"/>
    </w:rPr>
  </w:style>
  <w:style w:type="paragraph" w:styleId="berschrift7">
    <w:name w:val="heading 7"/>
    <w:basedOn w:val="Standard"/>
    <w:next w:val="Standard"/>
    <w:semiHidden/>
    <w:qFormat/>
    <w:rsid w:val="00CB44E0"/>
    <w:pPr>
      <w:outlineLvl w:val="6"/>
    </w:pPr>
    <w:rPr>
      <w:rFonts w:cs="Lucida Sans"/>
      <w:szCs w:val="19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link w:val="berschrift1"/>
    <w:rsid w:val="00380DCC"/>
    <w:rPr>
      <w:rFonts w:eastAsia="Times New Roman"/>
      <w:bCs/>
      <w:sz w:val="28"/>
      <w:szCs w:val="28"/>
      <w:lang w:eastAsia="en-US"/>
    </w:rPr>
  </w:style>
  <w:style w:type="character" w:customStyle="1" w:styleId="berschrift2Zeichen">
    <w:name w:val="Überschrift 2 Zeichen"/>
    <w:link w:val="berschrift2"/>
    <w:rsid w:val="007050ED"/>
    <w:rPr>
      <w:rFonts w:eastAsia="Times New Roman"/>
      <w:b/>
      <w:bCs/>
      <w:sz w:val="19"/>
      <w:szCs w:val="26"/>
      <w:lang w:eastAsia="en-US"/>
    </w:rPr>
  </w:style>
  <w:style w:type="paragraph" w:styleId="Kopfzeile">
    <w:name w:val="header"/>
    <w:basedOn w:val="Standard"/>
    <w:link w:val="KopfzeileZeichen"/>
    <w:uiPriority w:val="99"/>
    <w:unhideWhenUsed/>
    <w:rsid w:val="001F1B9C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eichen">
    <w:name w:val="Kopfzeile Zeichen"/>
    <w:link w:val="Kopfzeile"/>
    <w:uiPriority w:val="99"/>
    <w:rsid w:val="001F1B9C"/>
    <w:rPr>
      <w:sz w:val="16"/>
    </w:rPr>
  </w:style>
  <w:style w:type="paragraph" w:styleId="Fuzeile">
    <w:name w:val="footer"/>
    <w:basedOn w:val="Standard"/>
    <w:link w:val="FuzeileZeichen"/>
    <w:uiPriority w:val="99"/>
    <w:unhideWhenUsed/>
    <w:rsid w:val="003B1648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eichen">
    <w:name w:val="Fußzeile Zeichen"/>
    <w:link w:val="Fuzeile"/>
    <w:uiPriority w:val="99"/>
    <w:rsid w:val="003B1648"/>
    <w:rPr>
      <w:rFonts w:ascii="Lucida Sans" w:eastAsia="Lucida Sans" w:hAnsi="Lucida Sans"/>
      <w:color w:val="64849B"/>
      <w:sz w:val="16"/>
      <w:lang w:val="de-CH" w:eastAsia="en-US" w:bidi="ar-SA"/>
    </w:rPr>
  </w:style>
  <w:style w:type="table" w:styleId="Tabellenraster">
    <w:name w:val="Table Grid"/>
    <w:basedOn w:val="NormaleTabelle"/>
    <w:uiPriority w:val="59"/>
    <w:rsid w:val="001F1B9C"/>
    <w:pPr>
      <w:spacing w:line="244" w:lineRule="atLeast"/>
    </w:pPr>
    <w:rPr>
      <w:sz w:val="19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bsenderzeile">
    <w:name w:val="Absenderzeile"/>
    <w:basedOn w:val="Standard"/>
    <w:rsid w:val="001F1B9C"/>
    <w:pPr>
      <w:spacing w:line="240" w:lineRule="auto"/>
    </w:pPr>
    <w:rPr>
      <w:sz w:val="14"/>
    </w:rPr>
  </w:style>
  <w:style w:type="paragraph" w:styleId="Titel">
    <w:name w:val="Title"/>
    <w:basedOn w:val="Standard"/>
    <w:next w:val="Standard"/>
    <w:link w:val="TitelZeichen"/>
    <w:uiPriority w:val="1"/>
    <w:qFormat/>
    <w:rsid w:val="009B18B4"/>
    <w:pPr>
      <w:spacing w:line="568" w:lineRule="atLeast"/>
    </w:pPr>
    <w:rPr>
      <w:rFonts w:eastAsia="Times New Roman"/>
      <w:color w:val="000000"/>
      <w:spacing w:val="5"/>
      <w:kern w:val="28"/>
      <w:sz w:val="48"/>
      <w:szCs w:val="52"/>
    </w:rPr>
  </w:style>
  <w:style w:type="character" w:customStyle="1" w:styleId="TitelZeichen">
    <w:name w:val="Titel Zeichen"/>
    <w:link w:val="Titel"/>
    <w:uiPriority w:val="1"/>
    <w:rsid w:val="007050ED"/>
    <w:rPr>
      <w:rFonts w:eastAsia="Times New Roman"/>
      <w:color w:val="000000"/>
      <w:spacing w:val="5"/>
      <w:kern w:val="28"/>
      <w:sz w:val="48"/>
      <w:szCs w:val="52"/>
      <w:lang w:eastAsia="en-US"/>
    </w:rPr>
  </w:style>
  <w:style w:type="paragraph" w:styleId="Untertitel">
    <w:name w:val="Subtitle"/>
    <w:basedOn w:val="Standard"/>
    <w:uiPriority w:val="1"/>
    <w:qFormat/>
    <w:rsid w:val="00617613"/>
    <w:pPr>
      <w:spacing w:before="260" w:line="320" w:lineRule="exact"/>
      <w:outlineLvl w:val="1"/>
    </w:pPr>
    <w:rPr>
      <w:rFonts w:cs="Arial"/>
      <w:sz w:val="28"/>
      <w:szCs w:val="24"/>
    </w:rPr>
  </w:style>
  <w:style w:type="paragraph" w:customStyle="1" w:styleId="RefFusszeile">
    <w:name w:val="Ref_Fusszeile"/>
    <w:basedOn w:val="Fuzeile"/>
    <w:uiPriority w:val="1"/>
    <w:rsid w:val="003B1648"/>
    <w:rPr>
      <w:sz w:val="19"/>
    </w:rPr>
  </w:style>
  <w:style w:type="paragraph" w:styleId="Verzeichnis1">
    <w:name w:val="toc 1"/>
    <w:basedOn w:val="Standard"/>
    <w:next w:val="Standard"/>
    <w:autoRedefine/>
    <w:uiPriority w:val="39"/>
    <w:rsid w:val="00E43329"/>
    <w:pPr>
      <w:spacing w:before="120"/>
    </w:pPr>
    <w:rPr>
      <w:rFonts w:asciiTheme="minorHAnsi" w:hAnsiTheme="minorHAnsi"/>
      <w:b/>
      <w:sz w:val="22"/>
      <w:szCs w:val="22"/>
    </w:rPr>
  </w:style>
  <w:style w:type="paragraph" w:styleId="Verzeichnis2">
    <w:name w:val="toc 2"/>
    <w:basedOn w:val="Standard"/>
    <w:next w:val="Standard"/>
    <w:autoRedefine/>
    <w:uiPriority w:val="39"/>
    <w:rsid w:val="00F825B4"/>
    <w:pPr>
      <w:ind w:left="190"/>
    </w:pPr>
    <w:rPr>
      <w:rFonts w:asciiTheme="minorHAnsi" w:hAnsiTheme="minorHAnsi"/>
      <w:i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rsid w:val="00BF2D5F"/>
    <w:pPr>
      <w:ind w:left="380"/>
    </w:pPr>
    <w:rPr>
      <w:rFonts w:asciiTheme="minorHAnsi" w:hAnsiTheme="minorHAnsi"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rsid w:val="00F825B4"/>
    <w:pPr>
      <w:ind w:left="570"/>
    </w:pPr>
    <w:rPr>
      <w:rFonts w:asciiTheme="minorHAnsi" w:hAnsiTheme="minorHAnsi"/>
      <w:sz w:val="20"/>
    </w:rPr>
  </w:style>
  <w:style w:type="paragraph" w:styleId="Verzeichnis5">
    <w:name w:val="toc 5"/>
    <w:basedOn w:val="Standard"/>
    <w:next w:val="Standard"/>
    <w:autoRedefine/>
    <w:uiPriority w:val="39"/>
    <w:rsid w:val="00BF2D5F"/>
    <w:pPr>
      <w:ind w:left="760"/>
    </w:pPr>
    <w:rPr>
      <w:rFonts w:asciiTheme="minorHAnsi" w:hAnsiTheme="minorHAnsi"/>
      <w:sz w:val="20"/>
    </w:rPr>
  </w:style>
  <w:style w:type="paragraph" w:customStyle="1" w:styleId="Inhaltsverzeichnis">
    <w:name w:val="Inhaltsverzeichnis"/>
    <w:basedOn w:val="Untertitel"/>
    <w:rsid w:val="00796682"/>
    <w:pPr>
      <w:spacing w:line="280" w:lineRule="atLeast"/>
    </w:pPr>
  </w:style>
  <w:style w:type="paragraph" w:customStyle="1" w:styleId="Nummerierung">
    <w:name w:val="Nummerierung"/>
    <w:basedOn w:val="Standard"/>
    <w:rsid w:val="005F7206"/>
    <w:pPr>
      <w:numPr>
        <w:numId w:val="26"/>
      </w:numPr>
      <w:jc w:val="both"/>
    </w:pPr>
  </w:style>
  <w:style w:type="paragraph" w:styleId="Aufzhlungszeichen">
    <w:name w:val="List Bullet"/>
    <w:basedOn w:val="Standard"/>
    <w:rsid w:val="00E9787C"/>
    <w:pPr>
      <w:numPr>
        <w:numId w:val="1"/>
      </w:numPr>
    </w:pPr>
  </w:style>
  <w:style w:type="paragraph" w:styleId="Aufzhlungszeichen2">
    <w:name w:val="List Bullet 2"/>
    <w:basedOn w:val="Standard"/>
    <w:rsid w:val="00E9787C"/>
    <w:pPr>
      <w:numPr>
        <w:numId w:val="2"/>
      </w:numPr>
    </w:pPr>
  </w:style>
  <w:style w:type="paragraph" w:styleId="Aufzhlungszeichen3">
    <w:name w:val="List Bullet 3"/>
    <w:basedOn w:val="Standard"/>
    <w:rsid w:val="00E9787C"/>
    <w:pPr>
      <w:numPr>
        <w:numId w:val="3"/>
      </w:numPr>
    </w:pPr>
  </w:style>
  <w:style w:type="paragraph" w:styleId="Aufzhlungszeichen4">
    <w:name w:val="List Bullet 4"/>
    <w:basedOn w:val="Standard"/>
    <w:rsid w:val="00E9787C"/>
    <w:pPr>
      <w:numPr>
        <w:numId w:val="4"/>
      </w:numPr>
    </w:pPr>
  </w:style>
  <w:style w:type="paragraph" w:styleId="Aufzhlungszeichen5">
    <w:name w:val="List Bullet 5"/>
    <w:basedOn w:val="Standard"/>
    <w:rsid w:val="00E9787C"/>
    <w:pPr>
      <w:numPr>
        <w:numId w:val="5"/>
      </w:numPr>
    </w:pPr>
  </w:style>
  <w:style w:type="paragraph" w:styleId="Anfhrungszeichen">
    <w:name w:val="Quote"/>
    <w:basedOn w:val="Standard"/>
    <w:next w:val="Standard"/>
    <w:qFormat/>
    <w:rsid w:val="00D37E22"/>
    <w:pPr>
      <w:spacing w:before="244" w:after="244"/>
      <w:ind w:left="227" w:right="227"/>
    </w:pPr>
    <w:rPr>
      <w:i/>
    </w:rPr>
  </w:style>
  <w:style w:type="paragraph" w:styleId="Funotentext">
    <w:name w:val="footnote text"/>
    <w:basedOn w:val="Standard"/>
    <w:semiHidden/>
    <w:rsid w:val="00B97C3D"/>
    <w:pPr>
      <w:tabs>
        <w:tab w:val="left" w:pos="227"/>
      </w:tabs>
      <w:ind w:left="227" w:hanging="227"/>
    </w:pPr>
    <w:rPr>
      <w:sz w:val="16"/>
    </w:rPr>
  </w:style>
  <w:style w:type="character" w:styleId="Funotenzeichen">
    <w:name w:val="footnote reference"/>
    <w:semiHidden/>
    <w:rsid w:val="00556E27"/>
    <w:rPr>
      <w:vertAlign w:val="superscript"/>
    </w:rPr>
  </w:style>
  <w:style w:type="paragraph" w:customStyle="1" w:styleId="Legende">
    <w:name w:val="Legende"/>
    <w:basedOn w:val="Standard"/>
    <w:semiHidden/>
    <w:rsid w:val="006254BF"/>
    <w:rPr>
      <w:sz w:val="16"/>
    </w:rPr>
  </w:style>
  <w:style w:type="paragraph" w:customStyle="1" w:styleId="Verzeichnis">
    <w:name w:val="Verzeichnis"/>
    <w:basedOn w:val="Standard"/>
    <w:rsid w:val="00E43329"/>
    <w:pPr>
      <w:pBdr>
        <w:bottom w:val="single" w:sz="8" w:space="1" w:color="C8C8C8"/>
        <w:between w:val="single" w:sz="8" w:space="1" w:color="C8C8C8"/>
      </w:pBdr>
      <w:tabs>
        <w:tab w:val="right" w:pos="9469"/>
      </w:tabs>
    </w:pPr>
  </w:style>
  <w:style w:type="paragraph" w:styleId="Dokumentstruktur">
    <w:name w:val="Document Map"/>
    <w:basedOn w:val="Standard"/>
    <w:semiHidden/>
    <w:rsid w:val="00003CF0"/>
    <w:pPr>
      <w:shd w:val="clear" w:color="auto" w:fill="000080"/>
    </w:pPr>
    <w:rPr>
      <w:rFonts w:ascii="Tahoma" w:hAnsi="Tahoma" w:cs="Tahoma"/>
      <w:sz w:val="20"/>
    </w:rPr>
  </w:style>
  <w:style w:type="paragraph" w:styleId="Beschriftung">
    <w:name w:val="caption"/>
    <w:basedOn w:val="Standard"/>
    <w:next w:val="Standard"/>
    <w:qFormat/>
    <w:rsid w:val="00CB44E0"/>
    <w:pPr>
      <w:spacing w:before="120" w:after="240"/>
    </w:pPr>
    <w:rPr>
      <w:bCs/>
      <w:sz w:val="16"/>
      <w:lang w:val="fr-FR"/>
    </w:rPr>
  </w:style>
  <w:style w:type="table" w:customStyle="1" w:styleId="TabelleBFH">
    <w:name w:val="Tabelle_BFH"/>
    <w:basedOn w:val="NormaleTabelle"/>
    <w:rsid w:val="00D22D1B"/>
    <w:pPr>
      <w:spacing w:line="240" w:lineRule="atLeast"/>
    </w:pPr>
    <w:rPr>
      <w:sz w:val="19"/>
    </w:rPr>
    <w:tblPr>
      <w:tblInd w:w="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40" w:type="dxa"/>
        <w:left w:w="85" w:type="dxa"/>
        <w:bottom w:w="40" w:type="dxa"/>
        <w:right w:w="85" w:type="dxa"/>
      </w:tblCellMar>
    </w:tblPr>
    <w:tcPr>
      <w:shd w:val="clear" w:color="auto" w:fill="E6E6E6"/>
    </w:tcPr>
    <w:tblStylePr w:type="firstRow">
      <w:rPr>
        <w:b/>
        <w:sz w:val="1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A6A6"/>
      </w:tcPr>
    </w:tblStylePr>
  </w:style>
  <w:style w:type="paragraph" w:styleId="Abbildungsverzeichnis">
    <w:name w:val="table of figures"/>
    <w:basedOn w:val="Standard"/>
    <w:next w:val="Standard"/>
    <w:uiPriority w:val="99"/>
    <w:unhideWhenUsed/>
    <w:rsid w:val="006F7567"/>
    <w:pPr>
      <w:ind w:left="380" w:hanging="380"/>
    </w:pPr>
    <w:rPr>
      <w:rFonts w:asciiTheme="minorHAnsi" w:hAnsiTheme="minorHAnsi"/>
      <w:b/>
      <w:sz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6F75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link w:val="Sprechblasentext"/>
    <w:uiPriority w:val="99"/>
    <w:semiHidden/>
    <w:rsid w:val="006F7567"/>
    <w:rPr>
      <w:rFonts w:ascii="Tahoma" w:hAnsi="Tahoma" w:cs="Tahoma"/>
      <w:sz w:val="16"/>
      <w:szCs w:val="16"/>
      <w:lang w:eastAsia="en-US"/>
    </w:rPr>
  </w:style>
  <w:style w:type="character" w:styleId="Link">
    <w:name w:val="Hyperlink"/>
    <w:uiPriority w:val="99"/>
    <w:unhideWhenUsed/>
    <w:rsid w:val="00901AFC"/>
    <w:rPr>
      <w:color w:val="0000FF"/>
      <w:u w:val="single"/>
    </w:rPr>
  </w:style>
  <w:style w:type="paragraph" w:styleId="Verzeichnis6">
    <w:name w:val="toc 6"/>
    <w:basedOn w:val="Standard"/>
    <w:next w:val="Standard"/>
    <w:autoRedefine/>
    <w:uiPriority w:val="39"/>
    <w:unhideWhenUsed/>
    <w:rsid w:val="00820E39"/>
    <w:pPr>
      <w:ind w:left="950"/>
    </w:pPr>
    <w:rPr>
      <w:rFonts w:asciiTheme="minorHAnsi" w:hAnsiTheme="minorHAnsi"/>
      <w:sz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820E39"/>
    <w:pPr>
      <w:ind w:left="1140"/>
    </w:pPr>
    <w:rPr>
      <w:rFonts w:asciiTheme="minorHAnsi" w:hAnsiTheme="minorHAnsi"/>
      <w:sz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820E39"/>
    <w:pPr>
      <w:ind w:left="1330"/>
    </w:pPr>
    <w:rPr>
      <w:rFonts w:asciiTheme="minorHAnsi" w:hAnsiTheme="minorHAnsi"/>
      <w:sz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820E39"/>
    <w:pPr>
      <w:ind w:left="1520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31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emf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Relationship Id="rId2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BookPro:Users:nicola:Desktop:aucun%20objet.zip%20Folder:de_Skript-Bericht_mit_Titelbild.dot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de_Skript-Bericht_mit_Titelbild.dot</Template>
  <TotalTime>0</TotalTime>
  <Pages>13</Pages>
  <Words>1622</Words>
  <Characters>10219</Characters>
  <Application>Microsoft Macintosh Word</Application>
  <DocSecurity>0</DocSecurity>
  <Lines>85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Mediaviso AG</Company>
  <LinksUpToDate>false</LinksUpToDate>
  <CharactersWithSpaces>11818</CharactersWithSpaces>
  <SharedDoc>false</SharedDoc>
  <HLinks>
    <vt:vector size="96" baseType="variant">
      <vt:variant>
        <vt:i4>1900597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_Toc380135569</vt:lpwstr>
      </vt:variant>
      <vt:variant>
        <vt:i4>1900597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_Toc380135568</vt:lpwstr>
      </vt:variant>
      <vt:variant>
        <vt:i4>1900597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_Toc380135567</vt:lpwstr>
      </vt:variant>
      <vt:variant>
        <vt:i4>1900597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_Toc380135566</vt:lpwstr>
      </vt:variant>
      <vt:variant>
        <vt:i4>1900597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_Toc380135565</vt:lpwstr>
      </vt:variant>
      <vt:variant>
        <vt:i4>1900597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_Toc380135564</vt:lpwstr>
      </vt:variant>
      <vt:variant>
        <vt:i4>1900597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_Toc380135563</vt:lpwstr>
      </vt:variant>
      <vt:variant>
        <vt:i4>1900597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_Toc380135562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_Toc380135561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_Toc380135560</vt:lpwstr>
      </vt:variant>
      <vt:variant>
        <vt:i4>1966133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_Toc380135559</vt:lpwstr>
      </vt:variant>
      <vt:variant>
        <vt:i4>1966133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_Toc380135558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_Toc380135557</vt:lpwstr>
      </vt:variant>
      <vt:variant>
        <vt:i4>1966133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_Toc380135556</vt:lpwstr>
      </vt:variant>
      <vt:variant>
        <vt:i4>1966133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_Toc380135555</vt:lpwstr>
      </vt:variant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_Toc380135554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Administration Knuchel</dc:creator>
  <cp:keywords/>
  <dc:description/>
  <cp:lastModifiedBy>Administration Knuchel</cp:lastModifiedBy>
  <cp:revision>38</cp:revision>
  <cp:lastPrinted>2015-10-28T14:58:00Z</cp:lastPrinted>
  <dcterms:created xsi:type="dcterms:W3CDTF">2015-10-21T12:49:00Z</dcterms:created>
  <dcterms:modified xsi:type="dcterms:W3CDTF">2015-10-28T15:41:00Z</dcterms:modified>
</cp:coreProperties>
</file>